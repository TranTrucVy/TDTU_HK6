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83D11"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213B804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2B4179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FA4E8E" w14:textId="77777777" w:rsidR="003218FF" w:rsidRPr="00B10E7E" w:rsidRDefault="003218FF" w:rsidP="003218FF">
      <w:pPr>
        <w:suppressAutoHyphens/>
        <w:autoSpaceDE w:val="0"/>
        <w:autoSpaceDN w:val="0"/>
        <w:adjustRightInd w:val="0"/>
        <w:ind w:firstLine="720"/>
        <w:jc w:val="center"/>
        <w:rPr>
          <w:lang w:val="en"/>
        </w:rPr>
      </w:pPr>
    </w:p>
    <w:p w14:paraId="0AA46EB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6D6D075E" wp14:editId="0AC083D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1390846" w14:textId="77777777" w:rsidR="003218FF" w:rsidRPr="00B10E7E" w:rsidRDefault="003218FF" w:rsidP="003218FF">
      <w:pPr>
        <w:suppressAutoHyphens/>
        <w:autoSpaceDE w:val="0"/>
        <w:autoSpaceDN w:val="0"/>
        <w:adjustRightInd w:val="0"/>
        <w:ind w:firstLine="720"/>
        <w:rPr>
          <w:b/>
          <w:bCs/>
          <w:sz w:val="28"/>
          <w:szCs w:val="28"/>
          <w:lang w:val="en"/>
        </w:rPr>
      </w:pPr>
    </w:p>
    <w:p w14:paraId="05156C45" w14:textId="77777777" w:rsidR="005F6419" w:rsidRPr="007A1B4B" w:rsidRDefault="005F6419" w:rsidP="005F6419">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BÁO CÁO </w:t>
      </w:r>
      <w:r>
        <w:rPr>
          <w:b/>
          <w:bCs/>
          <w:sz w:val="32"/>
          <w:szCs w:val="32"/>
          <w:lang w:val="en"/>
        </w:rPr>
        <w:t>GIỮA KÌ</w:t>
      </w:r>
    </w:p>
    <w:p w14:paraId="21E7407A" w14:textId="77777777" w:rsidR="005F6419" w:rsidRPr="007A1B4B" w:rsidRDefault="005F6419" w:rsidP="005F6419">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MÔN </w:t>
      </w:r>
      <w:r>
        <w:rPr>
          <w:b/>
          <w:bCs/>
          <w:sz w:val="32"/>
          <w:szCs w:val="32"/>
          <w:lang w:val="en"/>
        </w:rPr>
        <w:t>NHẬP MÔN XỬ LÝ NGÔN NGỮ TỰ NHIÊN</w:t>
      </w:r>
    </w:p>
    <w:p w14:paraId="3FA13EA5" w14:textId="77777777" w:rsidR="005F6419" w:rsidRPr="00B10E7E" w:rsidRDefault="005F6419" w:rsidP="005F6419">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7ED0DDE" w14:textId="77777777" w:rsidR="005F6419" w:rsidRDefault="005F6419" w:rsidP="005F6419">
      <w:pPr>
        <w:suppressAutoHyphens/>
        <w:autoSpaceDE w:val="0"/>
        <w:autoSpaceDN w:val="0"/>
        <w:adjustRightInd w:val="0"/>
        <w:spacing w:line="360" w:lineRule="auto"/>
        <w:rPr>
          <w:b/>
          <w:bCs/>
          <w:lang w:val="en"/>
        </w:rPr>
      </w:pPr>
    </w:p>
    <w:p w14:paraId="4C39D3E4" w14:textId="77777777" w:rsidR="005F6419" w:rsidRPr="00B10E7E" w:rsidRDefault="005F6419" w:rsidP="005F6419">
      <w:pPr>
        <w:suppressAutoHyphens/>
        <w:autoSpaceDE w:val="0"/>
        <w:autoSpaceDN w:val="0"/>
        <w:adjustRightInd w:val="0"/>
        <w:spacing w:line="360" w:lineRule="auto"/>
        <w:rPr>
          <w:b/>
          <w:bCs/>
          <w:lang w:val="en"/>
        </w:rPr>
      </w:pPr>
    </w:p>
    <w:p w14:paraId="6182AE4A" w14:textId="77777777" w:rsidR="005F6419" w:rsidRPr="007A1B4B" w:rsidRDefault="005F6419" w:rsidP="005F6419">
      <w:pPr>
        <w:suppressAutoHyphens/>
        <w:autoSpaceDE w:val="0"/>
        <w:autoSpaceDN w:val="0"/>
        <w:adjustRightInd w:val="0"/>
        <w:spacing w:line="360" w:lineRule="auto"/>
        <w:jc w:val="center"/>
        <w:rPr>
          <w:b/>
          <w:bCs/>
          <w:sz w:val="48"/>
          <w:szCs w:val="48"/>
          <w:lang w:val="en"/>
        </w:rPr>
      </w:pPr>
      <w:r>
        <w:rPr>
          <w:b/>
          <w:bCs/>
          <w:sz w:val="48"/>
          <w:szCs w:val="48"/>
          <w:lang w:val="en"/>
        </w:rPr>
        <w:t>ĐỒ ÁN GIỮA KÌ MÔN NHẬP MÔN XỬ LÝ NGÔN NGỮ TỰ NHIÊN</w:t>
      </w:r>
    </w:p>
    <w:p w14:paraId="6D652C44" w14:textId="77777777" w:rsidR="005F6419" w:rsidRPr="007A1B4B" w:rsidRDefault="005F6419" w:rsidP="005F641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D600F4F" w14:textId="77777777" w:rsidR="005F6419" w:rsidRPr="00D64E68" w:rsidRDefault="005F6419" w:rsidP="005F6419">
      <w:pPr>
        <w:suppressAutoHyphens/>
        <w:autoSpaceDE w:val="0"/>
        <w:autoSpaceDN w:val="0"/>
        <w:adjustRightInd w:val="0"/>
        <w:spacing w:line="360" w:lineRule="auto"/>
        <w:jc w:val="both"/>
        <w:rPr>
          <w:b/>
          <w:bCs/>
          <w:color w:val="FF0000"/>
          <w:lang w:val="en"/>
        </w:rPr>
      </w:pPr>
    </w:p>
    <w:p w14:paraId="49382509" w14:textId="77777777" w:rsidR="005F6419" w:rsidRPr="00B10E7E" w:rsidRDefault="005F6419" w:rsidP="005F6419">
      <w:pPr>
        <w:suppressAutoHyphens/>
        <w:autoSpaceDE w:val="0"/>
        <w:autoSpaceDN w:val="0"/>
        <w:adjustRightInd w:val="0"/>
        <w:spacing w:line="360" w:lineRule="auto"/>
        <w:jc w:val="both"/>
        <w:rPr>
          <w:b/>
          <w:bCs/>
          <w:lang w:val="en"/>
        </w:rPr>
      </w:pPr>
    </w:p>
    <w:p w14:paraId="09F1B439" w14:textId="77777777" w:rsidR="005F6419" w:rsidRPr="007A1B4B" w:rsidRDefault="005F6419" w:rsidP="005F6419">
      <w:pPr>
        <w:suppressAutoHyphens/>
        <w:autoSpaceDE w:val="0"/>
        <w:autoSpaceDN w:val="0"/>
        <w:adjustRightInd w:val="0"/>
        <w:spacing w:line="360" w:lineRule="auto"/>
        <w:jc w:val="right"/>
        <w:rPr>
          <w:b/>
          <w:sz w:val="28"/>
          <w:szCs w:val="28"/>
        </w:rPr>
      </w:pPr>
      <w:r w:rsidRPr="007A1B4B">
        <w:rPr>
          <w:i/>
          <w:sz w:val="28"/>
          <w:szCs w:val="28"/>
          <w:lang w:val="en"/>
        </w:rPr>
        <w:t>Người h</w:t>
      </w:r>
      <w:r w:rsidRPr="007A1B4B">
        <w:rPr>
          <w:i/>
          <w:sz w:val="28"/>
          <w:szCs w:val="28"/>
          <w:lang w:val="vi-VN"/>
        </w:rPr>
        <w:t>ướng dẫn</w:t>
      </w:r>
      <w:r w:rsidRPr="007A1B4B">
        <w:rPr>
          <w:sz w:val="28"/>
          <w:szCs w:val="28"/>
          <w:lang w:val="vi-VN"/>
        </w:rPr>
        <w:t xml:space="preserve">: </w:t>
      </w:r>
      <w:r>
        <w:rPr>
          <w:b/>
          <w:sz w:val="28"/>
          <w:szCs w:val="28"/>
        </w:rPr>
        <w:t>GV</w:t>
      </w:r>
      <w:r w:rsidRPr="007A1B4B">
        <w:rPr>
          <w:b/>
          <w:sz w:val="28"/>
          <w:szCs w:val="28"/>
        </w:rPr>
        <w:t xml:space="preserve">. </w:t>
      </w:r>
      <w:r>
        <w:rPr>
          <w:b/>
          <w:sz w:val="28"/>
          <w:szCs w:val="28"/>
        </w:rPr>
        <w:t>LÊ ANH CƯỜNG</w:t>
      </w:r>
    </w:p>
    <w:p w14:paraId="189B9C0B" w14:textId="77777777" w:rsidR="005F6419" w:rsidRDefault="005F6419" w:rsidP="005F6419">
      <w:pPr>
        <w:suppressAutoHyphens/>
        <w:autoSpaceDE w:val="0"/>
        <w:autoSpaceDN w:val="0"/>
        <w:adjustRightInd w:val="0"/>
        <w:spacing w:line="360" w:lineRule="auto"/>
        <w:jc w:val="right"/>
        <w:rPr>
          <w:b/>
          <w:bCs/>
          <w:sz w:val="28"/>
          <w:szCs w:val="28"/>
        </w:rPr>
      </w:pPr>
      <w:r w:rsidRPr="007A1B4B">
        <w:rPr>
          <w:i/>
          <w:sz w:val="28"/>
          <w:szCs w:val="28"/>
          <w:lang w:val="vi-VN"/>
        </w:rPr>
        <w:t>Người thực hiện</w:t>
      </w:r>
      <w:r w:rsidRPr="007A1B4B">
        <w:rPr>
          <w:sz w:val="28"/>
          <w:szCs w:val="28"/>
          <w:lang w:val="vi-VN"/>
        </w:rPr>
        <w:t>:</w:t>
      </w:r>
      <w:r w:rsidRPr="007A1B4B">
        <w:rPr>
          <w:b/>
          <w:bCs/>
          <w:sz w:val="28"/>
          <w:szCs w:val="28"/>
          <w:lang w:val="vi-VN"/>
        </w:rPr>
        <w:t xml:space="preserve">   </w:t>
      </w:r>
      <w:r w:rsidRPr="007A1B4B">
        <w:rPr>
          <w:b/>
          <w:bCs/>
          <w:sz w:val="28"/>
          <w:szCs w:val="28"/>
        </w:rPr>
        <w:t xml:space="preserve">TRẦN THỊ VẸN </w:t>
      </w:r>
      <w:r>
        <w:rPr>
          <w:b/>
          <w:bCs/>
          <w:sz w:val="28"/>
          <w:szCs w:val="28"/>
        </w:rPr>
        <w:t>–</w:t>
      </w:r>
      <w:r w:rsidRPr="007A1B4B">
        <w:rPr>
          <w:b/>
          <w:bCs/>
          <w:sz w:val="28"/>
          <w:szCs w:val="28"/>
        </w:rPr>
        <w:t xml:space="preserve"> 52100674</w:t>
      </w:r>
    </w:p>
    <w:p w14:paraId="24BE015A" w14:textId="77777777" w:rsidR="005F6419" w:rsidRPr="00BA1872" w:rsidRDefault="005F6419" w:rsidP="005F6419">
      <w:pPr>
        <w:suppressAutoHyphens/>
        <w:autoSpaceDE w:val="0"/>
        <w:autoSpaceDN w:val="0"/>
        <w:adjustRightInd w:val="0"/>
        <w:spacing w:line="360" w:lineRule="auto"/>
        <w:jc w:val="right"/>
        <w:rPr>
          <w:b/>
          <w:bCs/>
          <w:sz w:val="28"/>
          <w:szCs w:val="28"/>
        </w:rPr>
      </w:pPr>
      <w:r w:rsidRPr="00BA1872">
        <w:rPr>
          <w:b/>
          <w:bCs/>
          <w:sz w:val="28"/>
          <w:szCs w:val="28"/>
        </w:rPr>
        <w:t xml:space="preserve">TRƯƠNG BỈNH THUẬN - 52100322 </w:t>
      </w:r>
    </w:p>
    <w:p w14:paraId="2846ABBE" w14:textId="77777777" w:rsidR="005F6419" w:rsidRDefault="005F6419" w:rsidP="005F6419">
      <w:pPr>
        <w:suppressAutoHyphens/>
        <w:autoSpaceDE w:val="0"/>
        <w:autoSpaceDN w:val="0"/>
        <w:adjustRightInd w:val="0"/>
        <w:spacing w:line="360" w:lineRule="auto"/>
        <w:jc w:val="right"/>
        <w:rPr>
          <w:b/>
          <w:bCs/>
          <w:sz w:val="28"/>
          <w:szCs w:val="28"/>
        </w:rPr>
      </w:pPr>
      <w:r w:rsidRPr="00BA1872">
        <w:rPr>
          <w:b/>
          <w:bCs/>
          <w:sz w:val="28"/>
          <w:szCs w:val="28"/>
        </w:rPr>
        <w:t xml:space="preserve">NGUYỄN ĐÌNH DANH </w:t>
      </w:r>
      <w:r>
        <w:rPr>
          <w:b/>
          <w:bCs/>
          <w:sz w:val="28"/>
          <w:szCs w:val="28"/>
        </w:rPr>
        <w:t>–</w:t>
      </w:r>
      <w:r w:rsidRPr="00BA1872">
        <w:rPr>
          <w:b/>
          <w:bCs/>
          <w:sz w:val="28"/>
          <w:szCs w:val="28"/>
        </w:rPr>
        <w:t xml:space="preserve"> 52100878</w:t>
      </w:r>
    </w:p>
    <w:p w14:paraId="2F616B32" w14:textId="77777777" w:rsidR="005F6419" w:rsidRPr="007A1B4B" w:rsidRDefault="005F6419" w:rsidP="005F6419">
      <w:pPr>
        <w:suppressAutoHyphens/>
        <w:autoSpaceDE w:val="0"/>
        <w:autoSpaceDN w:val="0"/>
        <w:adjustRightInd w:val="0"/>
        <w:spacing w:line="360" w:lineRule="auto"/>
        <w:jc w:val="right"/>
        <w:rPr>
          <w:b/>
          <w:bCs/>
          <w:sz w:val="28"/>
          <w:szCs w:val="28"/>
        </w:rPr>
      </w:pPr>
      <w:r w:rsidRPr="007A1B4B">
        <w:rPr>
          <w:sz w:val="28"/>
          <w:szCs w:val="28"/>
          <w:lang w:val="vi-VN"/>
        </w:rPr>
        <w:t>Lớp:</w:t>
      </w:r>
      <w:r w:rsidRPr="007A1B4B">
        <w:rPr>
          <w:b/>
          <w:bCs/>
          <w:sz w:val="28"/>
          <w:szCs w:val="28"/>
          <w:lang w:val="vi-VN"/>
        </w:rPr>
        <w:t xml:space="preserve"> </w:t>
      </w:r>
      <w:r w:rsidRPr="007A1B4B">
        <w:rPr>
          <w:b/>
          <w:bCs/>
          <w:sz w:val="28"/>
          <w:szCs w:val="28"/>
        </w:rPr>
        <w:t>21050301</w:t>
      </w:r>
    </w:p>
    <w:p w14:paraId="475A367A" w14:textId="77777777" w:rsidR="005F6419" w:rsidRPr="007A1B4B" w:rsidRDefault="005F6419" w:rsidP="005F6419">
      <w:pPr>
        <w:suppressAutoHyphens/>
        <w:autoSpaceDE w:val="0"/>
        <w:autoSpaceDN w:val="0"/>
        <w:adjustRightInd w:val="0"/>
        <w:spacing w:line="360" w:lineRule="auto"/>
        <w:jc w:val="right"/>
        <w:rPr>
          <w:b/>
          <w:bCs/>
          <w:sz w:val="28"/>
          <w:szCs w:val="28"/>
        </w:rPr>
      </w:pPr>
      <w:r w:rsidRPr="007A1B4B">
        <w:rPr>
          <w:sz w:val="28"/>
          <w:szCs w:val="28"/>
          <w:lang w:val="vi-VN"/>
        </w:rPr>
        <w:t>Khoá:</w:t>
      </w:r>
      <w:r w:rsidRPr="007A1B4B">
        <w:rPr>
          <w:b/>
          <w:bCs/>
          <w:sz w:val="28"/>
          <w:szCs w:val="28"/>
          <w:lang w:val="vi-VN"/>
        </w:rPr>
        <w:t xml:space="preserve"> </w:t>
      </w:r>
      <w:r w:rsidRPr="007A1B4B">
        <w:rPr>
          <w:b/>
          <w:bCs/>
          <w:sz w:val="28"/>
          <w:szCs w:val="28"/>
        </w:rPr>
        <w:t>25</w:t>
      </w:r>
    </w:p>
    <w:p w14:paraId="6AE8D3F0" w14:textId="77777777" w:rsidR="005F6419" w:rsidRDefault="005F6419" w:rsidP="005F6419">
      <w:pPr>
        <w:tabs>
          <w:tab w:val="center" w:pos="4920"/>
          <w:tab w:val="right" w:pos="9121"/>
        </w:tabs>
        <w:suppressAutoHyphens/>
        <w:autoSpaceDE w:val="0"/>
        <w:autoSpaceDN w:val="0"/>
        <w:adjustRightInd w:val="0"/>
        <w:spacing w:line="360" w:lineRule="auto"/>
        <w:ind w:firstLine="720"/>
        <w:rPr>
          <w:b/>
          <w:bCs/>
          <w:lang w:val="vi-VN"/>
        </w:rPr>
      </w:pPr>
    </w:p>
    <w:p w14:paraId="0117946E" w14:textId="77777777" w:rsidR="005F6419" w:rsidRDefault="005F6419" w:rsidP="005F6419">
      <w:pPr>
        <w:suppressAutoHyphens/>
        <w:autoSpaceDE w:val="0"/>
        <w:autoSpaceDN w:val="0"/>
        <w:adjustRightInd w:val="0"/>
        <w:jc w:val="center"/>
        <w:rPr>
          <w:b/>
          <w:bCs/>
          <w:lang w:val="vi-VN"/>
        </w:rPr>
      </w:pPr>
    </w:p>
    <w:p w14:paraId="00A5E55B" w14:textId="77777777" w:rsidR="005F6419" w:rsidRPr="00027542" w:rsidRDefault="005F6419" w:rsidP="005F6419">
      <w:pPr>
        <w:suppressAutoHyphens/>
        <w:autoSpaceDE w:val="0"/>
        <w:autoSpaceDN w:val="0"/>
        <w:adjustRightInd w:val="0"/>
        <w:jc w:val="center"/>
        <w:rPr>
          <w:b/>
          <w:bCs/>
          <w:iCs/>
          <w:sz w:val="28"/>
          <w:szCs w:val="28"/>
        </w:rPr>
        <w:sectPr w:rsidR="005F6419" w:rsidRPr="00027542" w:rsidSect="00093B62">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rPr>
        <w:t xml:space="preserve"> 2024</w:t>
      </w:r>
    </w:p>
    <w:p w14:paraId="34CB3094" w14:textId="39CB669C" w:rsidR="00027542" w:rsidRPr="00B10E7E" w:rsidRDefault="005F6419" w:rsidP="005F6419">
      <w:pPr>
        <w:suppressAutoHyphens/>
        <w:autoSpaceDE w:val="0"/>
        <w:autoSpaceDN w:val="0"/>
        <w:adjustRightInd w:val="0"/>
        <w:ind w:left="1440"/>
        <w:rPr>
          <w:sz w:val="28"/>
          <w:szCs w:val="28"/>
          <w:lang w:val="en"/>
        </w:rPr>
      </w:pPr>
      <w:r>
        <w:rPr>
          <w:bCs/>
          <w:sz w:val="28"/>
          <w:szCs w:val="28"/>
          <w:lang w:val="en"/>
        </w:rPr>
        <w:lastRenderedPageBreak/>
        <w:t xml:space="preserve">      </w:t>
      </w:r>
      <w:r w:rsidR="00027542" w:rsidRPr="00B10E7E">
        <w:rPr>
          <w:bCs/>
          <w:sz w:val="28"/>
          <w:szCs w:val="28"/>
          <w:lang w:val="en"/>
        </w:rPr>
        <w:t>TỔNG LIÊN ĐOÀN LAO ĐỘNG VIỆT NAM</w:t>
      </w:r>
      <w:r w:rsidR="00027542" w:rsidRPr="00B10E7E">
        <w:rPr>
          <w:b/>
          <w:bCs/>
          <w:sz w:val="28"/>
          <w:szCs w:val="28"/>
          <w:lang w:val="en"/>
        </w:rPr>
        <w:t xml:space="preserve"> </w:t>
      </w:r>
    </w:p>
    <w:p w14:paraId="72135EF3" w14:textId="77777777" w:rsidR="00027542" w:rsidRPr="007E7FF7" w:rsidRDefault="00027542" w:rsidP="00027542">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C2E9187" w14:textId="77777777" w:rsidR="00027542" w:rsidRPr="00B10E7E" w:rsidRDefault="00027542" w:rsidP="00027542">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91CE9E" w14:textId="77777777" w:rsidR="00027542" w:rsidRPr="00B10E7E" w:rsidRDefault="00027542" w:rsidP="00027542">
      <w:pPr>
        <w:suppressAutoHyphens/>
        <w:autoSpaceDE w:val="0"/>
        <w:autoSpaceDN w:val="0"/>
        <w:adjustRightInd w:val="0"/>
        <w:ind w:firstLine="720"/>
        <w:jc w:val="center"/>
        <w:rPr>
          <w:lang w:val="en"/>
        </w:rPr>
      </w:pPr>
    </w:p>
    <w:p w14:paraId="61B076DC" w14:textId="77777777" w:rsidR="00027542" w:rsidRPr="00B10E7E" w:rsidRDefault="00027542" w:rsidP="00027542">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6118CD7C" wp14:editId="0F8FEAD0">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9CCD29A" w14:textId="77777777" w:rsidR="00027542" w:rsidRPr="00B10E7E" w:rsidRDefault="00027542" w:rsidP="00027542">
      <w:pPr>
        <w:suppressAutoHyphens/>
        <w:autoSpaceDE w:val="0"/>
        <w:autoSpaceDN w:val="0"/>
        <w:adjustRightInd w:val="0"/>
        <w:ind w:firstLine="720"/>
        <w:rPr>
          <w:b/>
          <w:bCs/>
          <w:sz w:val="28"/>
          <w:szCs w:val="28"/>
          <w:lang w:val="en"/>
        </w:rPr>
      </w:pPr>
    </w:p>
    <w:p w14:paraId="32681025" w14:textId="1C2CC8BA" w:rsidR="00D64E68" w:rsidRPr="007A1B4B" w:rsidRDefault="00D64E68" w:rsidP="00D64E6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BÁO CÁO </w:t>
      </w:r>
      <w:r>
        <w:rPr>
          <w:b/>
          <w:bCs/>
          <w:sz w:val="32"/>
          <w:szCs w:val="32"/>
          <w:lang w:val="en"/>
        </w:rPr>
        <w:t>GIỮA KÌ</w:t>
      </w:r>
    </w:p>
    <w:p w14:paraId="5D403B6C" w14:textId="73244704" w:rsidR="00D64E68" w:rsidRPr="007A1B4B" w:rsidRDefault="00D64E68" w:rsidP="00D64E6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MÔN </w:t>
      </w:r>
      <w:r w:rsidR="00BA1872">
        <w:rPr>
          <w:b/>
          <w:bCs/>
          <w:sz w:val="32"/>
          <w:szCs w:val="32"/>
          <w:lang w:val="en"/>
        </w:rPr>
        <w:t>NHẬP MÔN XỬ LÝ NGÔN NGỮ TỰ NHIÊN</w:t>
      </w:r>
    </w:p>
    <w:p w14:paraId="0434923A" w14:textId="77777777" w:rsidR="00D64E68" w:rsidRPr="00B10E7E" w:rsidRDefault="00D64E68" w:rsidP="00D64E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FDA7570" w14:textId="77777777" w:rsidR="00D64E68" w:rsidRDefault="00D64E68" w:rsidP="00D64E68">
      <w:pPr>
        <w:suppressAutoHyphens/>
        <w:autoSpaceDE w:val="0"/>
        <w:autoSpaceDN w:val="0"/>
        <w:adjustRightInd w:val="0"/>
        <w:spacing w:line="360" w:lineRule="auto"/>
        <w:rPr>
          <w:b/>
          <w:bCs/>
          <w:lang w:val="en"/>
        </w:rPr>
      </w:pPr>
    </w:p>
    <w:p w14:paraId="43B4C2E3" w14:textId="77777777" w:rsidR="00D64E68" w:rsidRPr="00B10E7E" w:rsidRDefault="00D64E68" w:rsidP="00D64E68">
      <w:pPr>
        <w:suppressAutoHyphens/>
        <w:autoSpaceDE w:val="0"/>
        <w:autoSpaceDN w:val="0"/>
        <w:adjustRightInd w:val="0"/>
        <w:spacing w:line="360" w:lineRule="auto"/>
        <w:rPr>
          <w:b/>
          <w:bCs/>
          <w:lang w:val="en"/>
        </w:rPr>
      </w:pPr>
    </w:p>
    <w:p w14:paraId="08A556BC" w14:textId="77E6AC07" w:rsidR="00D64E68" w:rsidRPr="007A1B4B" w:rsidRDefault="00D64E68" w:rsidP="00D64E68">
      <w:pPr>
        <w:suppressAutoHyphens/>
        <w:autoSpaceDE w:val="0"/>
        <w:autoSpaceDN w:val="0"/>
        <w:adjustRightInd w:val="0"/>
        <w:spacing w:line="360" w:lineRule="auto"/>
        <w:jc w:val="center"/>
        <w:rPr>
          <w:b/>
          <w:bCs/>
          <w:sz w:val="48"/>
          <w:szCs w:val="48"/>
          <w:lang w:val="en"/>
        </w:rPr>
      </w:pPr>
      <w:r>
        <w:rPr>
          <w:b/>
          <w:bCs/>
          <w:sz w:val="48"/>
          <w:szCs w:val="48"/>
          <w:lang w:val="en"/>
        </w:rPr>
        <w:t xml:space="preserve">ĐỒ ÁN GIỮA KÌ MÔN </w:t>
      </w:r>
      <w:r w:rsidR="00BA1872">
        <w:rPr>
          <w:b/>
          <w:bCs/>
          <w:sz w:val="48"/>
          <w:szCs w:val="48"/>
          <w:lang w:val="en"/>
        </w:rPr>
        <w:t>NHẬP MÔN XỬ LÝ NGÔN NGỮ TỰ NHIÊN</w:t>
      </w:r>
    </w:p>
    <w:p w14:paraId="49FD1CB9" w14:textId="77777777" w:rsidR="00D64E68" w:rsidRPr="007A1B4B" w:rsidRDefault="00D64E68" w:rsidP="00D64E6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96C50DD" w14:textId="77777777" w:rsidR="00D64E68" w:rsidRPr="00D64E68" w:rsidRDefault="00D64E68" w:rsidP="00D64E68">
      <w:pPr>
        <w:suppressAutoHyphens/>
        <w:autoSpaceDE w:val="0"/>
        <w:autoSpaceDN w:val="0"/>
        <w:adjustRightInd w:val="0"/>
        <w:spacing w:line="360" w:lineRule="auto"/>
        <w:jc w:val="both"/>
        <w:rPr>
          <w:b/>
          <w:bCs/>
          <w:color w:val="FF0000"/>
          <w:lang w:val="en"/>
        </w:rPr>
      </w:pPr>
    </w:p>
    <w:p w14:paraId="2B671DA1" w14:textId="77777777" w:rsidR="00D64E68" w:rsidRPr="00B10E7E" w:rsidRDefault="00D64E68" w:rsidP="00D64E68">
      <w:pPr>
        <w:suppressAutoHyphens/>
        <w:autoSpaceDE w:val="0"/>
        <w:autoSpaceDN w:val="0"/>
        <w:adjustRightInd w:val="0"/>
        <w:spacing w:line="360" w:lineRule="auto"/>
        <w:jc w:val="both"/>
        <w:rPr>
          <w:b/>
          <w:bCs/>
          <w:lang w:val="en"/>
        </w:rPr>
      </w:pPr>
    </w:p>
    <w:p w14:paraId="2DE8802F" w14:textId="77777777" w:rsidR="00D64E68" w:rsidRPr="007A1B4B" w:rsidRDefault="00D64E68" w:rsidP="00D64E68">
      <w:pPr>
        <w:suppressAutoHyphens/>
        <w:autoSpaceDE w:val="0"/>
        <w:autoSpaceDN w:val="0"/>
        <w:adjustRightInd w:val="0"/>
        <w:spacing w:line="360" w:lineRule="auto"/>
        <w:jc w:val="right"/>
        <w:rPr>
          <w:b/>
          <w:sz w:val="28"/>
          <w:szCs w:val="28"/>
        </w:rPr>
      </w:pPr>
      <w:r w:rsidRPr="007A1B4B">
        <w:rPr>
          <w:i/>
          <w:sz w:val="28"/>
          <w:szCs w:val="28"/>
          <w:lang w:val="en"/>
        </w:rPr>
        <w:t>Người h</w:t>
      </w:r>
      <w:r w:rsidRPr="007A1B4B">
        <w:rPr>
          <w:i/>
          <w:sz w:val="28"/>
          <w:szCs w:val="28"/>
          <w:lang w:val="vi-VN"/>
        </w:rPr>
        <w:t>ướng dẫn</w:t>
      </w:r>
      <w:r w:rsidRPr="007A1B4B">
        <w:rPr>
          <w:sz w:val="28"/>
          <w:szCs w:val="28"/>
          <w:lang w:val="vi-VN"/>
        </w:rPr>
        <w:t xml:space="preserve">: </w:t>
      </w:r>
      <w:r>
        <w:rPr>
          <w:b/>
          <w:sz w:val="28"/>
          <w:szCs w:val="28"/>
        </w:rPr>
        <w:t>GV</w:t>
      </w:r>
      <w:r w:rsidRPr="007A1B4B">
        <w:rPr>
          <w:b/>
          <w:sz w:val="28"/>
          <w:szCs w:val="28"/>
        </w:rPr>
        <w:t xml:space="preserve">. </w:t>
      </w:r>
      <w:r>
        <w:rPr>
          <w:b/>
          <w:sz w:val="28"/>
          <w:szCs w:val="28"/>
        </w:rPr>
        <w:t>LÊ ANH CƯỜNG</w:t>
      </w:r>
    </w:p>
    <w:p w14:paraId="4B8A449E" w14:textId="77777777" w:rsidR="00D64E68" w:rsidRDefault="00D64E68" w:rsidP="00D64E68">
      <w:pPr>
        <w:suppressAutoHyphens/>
        <w:autoSpaceDE w:val="0"/>
        <w:autoSpaceDN w:val="0"/>
        <w:adjustRightInd w:val="0"/>
        <w:spacing w:line="360" w:lineRule="auto"/>
        <w:jc w:val="right"/>
        <w:rPr>
          <w:b/>
          <w:bCs/>
          <w:sz w:val="28"/>
          <w:szCs w:val="28"/>
        </w:rPr>
      </w:pPr>
      <w:r w:rsidRPr="007A1B4B">
        <w:rPr>
          <w:i/>
          <w:sz w:val="28"/>
          <w:szCs w:val="28"/>
          <w:lang w:val="vi-VN"/>
        </w:rPr>
        <w:t>Người thực hiện</w:t>
      </w:r>
      <w:r w:rsidRPr="007A1B4B">
        <w:rPr>
          <w:sz w:val="28"/>
          <w:szCs w:val="28"/>
          <w:lang w:val="vi-VN"/>
        </w:rPr>
        <w:t>:</w:t>
      </w:r>
      <w:r w:rsidRPr="007A1B4B">
        <w:rPr>
          <w:b/>
          <w:bCs/>
          <w:sz w:val="28"/>
          <w:szCs w:val="28"/>
          <w:lang w:val="vi-VN"/>
        </w:rPr>
        <w:t xml:space="preserve">   </w:t>
      </w:r>
      <w:r w:rsidRPr="007A1B4B">
        <w:rPr>
          <w:b/>
          <w:bCs/>
          <w:sz w:val="28"/>
          <w:szCs w:val="28"/>
        </w:rPr>
        <w:t xml:space="preserve">TRẦN THỊ VẸN </w:t>
      </w:r>
      <w:r>
        <w:rPr>
          <w:b/>
          <w:bCs/>
          <w:sz w:val="28"/>
          <w:szCs w:val="28"/>
        </w:rPr>
        <w:t>–</w:t>
      </w:r>
      <w:r w:rsidRPr="007A1B4B">
        <w:rPr>
          <w:b/>
          <w:bCs/>
          <w:sz w:val="28"/>
          <w:szCs w:val="28"/>
        </w:rPr>
        <w:t xml:space="preserve"> 52100674</w:t>
      </w:r>
    </w:p>
    <w:p w14:paraId="04C87E91" w14:textId="77777777" w:rsidR="00BA1872" w:rsidRPr="00BA1872" w:rsidRDefault="00BA1872" w:rsidP="00BA1872">
      <w:pPr>
        <w:suppressAutoHyphens/>
        <w:autoSpaceDE w:val="0"/>
        <w:autoSpaceDN w:val="0"/>
        <w:adjustRightInd w:val="0"/>
        <w:spacing w:line="360" w:lineRule="auto"/>
        <w:jc w:val="right"/>
        <w:rPr>
          <w:b/>
          <w:bCs/>
          <w:sz w:val="28"/>
          <w:szCs w:val="28"/>
        </w:rPr>
      </w:pPr>
      <w:r w:rsidRPr="00BA1872">
        <w:rPr>
          <w:b/>
          <w:bCs/>
          <w:sz w:val="28"/>
          <w:szCs w:val="28"/>
        </w:rPr>
        <w:t xml:space="preserve">TRƯƠNG BỈNH THUẬN - 52100322 </w:t>
      </w:r>
    </w:p>
    <w:p w14:paraId="2B060963" w14:textId="77777777" w:rsidR="00BA1872" w:rsidRDefault="00BA1872" w:rsidP="00BA1872">
      <w:pPr>
        <w:suppressAutoHyphens/>
        <w:autoSpaceDE w:val="0"/>
        <w:autoSpaceDN w:val="0"/>
        <w:adjustRightInd w:val="0"/>
        <w:spacing w:line="360" w:lineRule="auto"/>
        <w:jc w:val="right"/>
        <w:rPr>
          <w:b/>
          <w:bCs/>
          <w:sz w:val="28"/>
          <w:szCs w:val="28"/>
        </w:rPr>
      </w:pPr>
      <w:r w:rsidRPr="00BA1872">
        <w:rPr>
          <w:b/>
          <w:bCs/>
          <w:sz w:val="28"/>
          <w:szCs w:val="28"/>
        </w:rPr>
        <w:t xml:space="preserve">NGUYỄN ĐÌNH DANH </w:t>
      </w:r>
      <w:r>
        <w:rPr>
          <w:b/>
          <w:bCs/>
          <w:sz w:val="28"/>
          <w:szCs w:val="28"/>
        </w:rPr>
        <w:t>–</w:t>
      </w:r>
      <w:r w:rsidRPr="00BA1872">
        <w:rPr>
          <w:b/>
          <w:bCs/>
          <w:sz w:val="28"/>
          <w:szCs w:val="28"/>
        </w:rPr>
        <w:t xml:space="preserve"> 52100878</w:t>
      </w:r>
    </w:p>
    <w:p w14:paraId="061AFCC8" w14:textId="2AB98A94" w:rsidR="00D64E68" w:rsidRPr="007A1B4B" w:rsidRDefault="00D64E68" w:rsidP="00BA1872">
      <w:pPr>
        <w:suppressAutoHyphens/>
        <w:autoSpaceDE w:val="0"/>
        <w:autoSpaceDN w:val="0"/>
        <w:adjustRightInd w:val="0"/>
        <w:spacing w:line="360" w:lineRule="auto"/>
        <w:jc w:val="right"/>
        <w:rPr>
          <w:b/>
          <w:bCs/>
          <w:sz w:val="28"/>
          <w:szCs w:val="28"/>
        </w:rPr>
      </w:pPr>
      <w:r w:rsidRPr="007A1B4B">
        <w:rPr>
          <w:sz w:val="28"/>
          <w:szCs w:val="28"/>
          <w:lang w:val="vi-VN"/>
        </w:rPr>
        <w:t>Lớp:</w:t>
      </w:r>
      <w:r w:rsidRPr="007A1B4B">
        <w:rPr>
          <w:b/>
          <w:bCs/>
          <w:sz w:val="28"/>
          <w:szCs w:val="28"/>
          <w:lang w:val="vi-VN"/>
        </w:rPr>
        <w:t xml:space="preserve"> </w:t>
      </w:r>
      <w:r w:rsidRPr="007A1B4B">
        <w:rPr>
          <w:b/>
          <w:bCs/>
          <w:sz w:val="28"/>
          <w:szCs w:val="28"/>
        </w:rPr>
        <w:t>21050301</w:t>
      </w:r>
    </w:p>
    <w:p w14:paraId="54603FB3" w14:textId="77777777" w:rsidR="00D64E68" w:rsidRPr="007A1B4B" w:rsidRDefault="00D64E68" w:rsidP="00D64E68">
      <w:pPr>
        <w:suppressAutoHyphens/>
        <w:autoSpaceDE w:val="0"/>
        <w:autoSpaceDN w:val="0"/>
        <w:adjustRightInd w:val="0"/>
        <w:spacing w:line="360" w:lineRule="auto"/>
        <w:jc w:val="right"/>
        <w:rPr>
          <w:b/>
          <w:bCs/>
          <w:sz w:val="28"/>
          <w:szCs w:val="28"/>
        </w:rPr>
      </w:pPr>
      <w:r w:rsidRPr="007A1B4B">
        <w:rPr>
          <w:sz w:val="28"/>
          <w:szCs w:val="28"/>
          <w:lang w:val="vi-VN"/>
        </w:rPr>
        <w:t>Khoá:</w:t>
      </w:r>
      <w:r w:rsidRPr="007A1B4B">
        <w:rPr>
          <w:b/>
          <w:bCs/>
          <w:sz w:val="28"/>
          <w:szCs w:val="28"/>
          <w:lang w:val="vi-VN"/>
        </w:rPr>
        <w:t xml:space="preserve"> </w:t>
      </w:r>
      <w:r w:rsidRPr="007A1B4B">
        <w:rPr>
          <w:b/>
          <w:bCs/>
          <w:sz w:val="28"/>
          <w:szCs w:val="28"/>
        </w:rPr>
        <w:t>25</w:t>
      </w:r>
    </w:p>
    <w:p w14:paraId="28C4813C" w14:textId="0B7894F7" w:rsidR="007A1B4B" w:rsidRDefault="007A1B4B" w:rsidP="00D64E68">
      <w:pPr>
        <w:tabs>
          <w:tab w:val="center" w:pos="4920"/>
          <w:tab w:val="right" w:pos="9121"/>
        </w:tabs>
        <w:suppressAutoHyphens/>
        <w:autoSpaceDE w:val="0"/>
        <w:autoSpaceDN w:val="0"/>
        <w:adjustRightInd w:val="0"/>
        <w:spacing w:line="360" w:lineRule="auto"/>
        <w:ind w:firstLine="720"/>
        <w:rPr>
          <w:b/>
          <w:bCs/>
          <w:lang w:val="vi-VN"/>
        </w:rPr>
      </w:pPr>
    </w:p>
    <w:p w14:paraId="159EAF9E" w14:textId="77777777" w:rsidR="007A1B4B" w:rsidRDefault="007A1B4B" w:rsidP="007A1B4B">
      <w:pPr>
        <w:suppressAutoHyphens/>
        <w:autoSpaceDE w:val="0"/>
        <w:autoSpaceDN w:val="0"/>
        <w:adjustRightInd w:val="0"/>
        <w:jc w:val="center"/>
        <w:rPr>
          <w:b/>
          <w:bCs/>
          <w:lang w:val="vi-VN"/>
        </w:rPr>
      </w:pPr>
    </w:p>
    <w:p w14:paraId="03C40B8E" w14:textId="67ADF32A" w:rsidR="007A1B4B" w:rsidRPr="00027542" w:rsidRDefault="007A1B4B" w:rsidP="007A1B4B">
      <w:pPr>
        <w:suppressAutoHyphens/>
        <w:autoSpaceDE w:val="0"/>
        <w:autoSpaceDN w:val="0"/>
        <w:adjustRightInd w:val="0"/>
        <w:jc w:val="center"/>
        <w:rPr>
          <w:b/>
          <w:bCs/>
          <w:iCs/>
          <w:sz w:val="28"/>
          <w:szCs w:val="28"/>
        </w:rPr>
        <w:sectPr w:rsidR="007A1B4B" w:rsidRPr="00027542" w:rsidSect="00093B62">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rPr>
        <w:t xml:space="preserve"> 202</w:t>
      </w:r>
      <w:r w:rsidR="00D64E68">
        <w:rPr>
          <w:b/>
          <w:bCs/>
          <w:iCs/>
          <w:sz w:val="28"/>
          <w:szCs w:val="28"/>
        </w:rPr>
        <w:t>4</w:t>
      </w:r>
    </w:p>
    <w:p w14:paraId="7F41411B" w14:textId="77777777" w:rsidR="00BB2B2A" w:rsidRPr="00DB7595" w:rsidRDefault="00BB2B2A" w:rsidP="002D796D">
      <w:pPr>
        <w:pStyle w:val="Chng"/>
        <w:jc w:val="center"/>
        <w:rPr>
          <w:lang w:val="vi-VN"/>
        </w:rPr>
      </w:pPr>
      <w:r w:rsidRPr="00DB7595">
        <w:rPr>
          <w:lang w:val="vi-VN"/>
        </w:rPr>
        <w:lastRenderedPageBreak/>
        <w:t>LỜI CẢM ƠN</w:t>
      </w:r>
    </w:p>
    <w:p w14:paraId="6E827A07" w14:textId="7F2DF76D" w:rsidR="007A1B4B" w:rsidRDefault="007A1B4B" w:rsidP="007A1B4B">
      <w:pPr>
        <w:pStyle w:val="Nidungvnbn"/>
      </w:pPr>
      <w:r>
        <w:t xml:space="preserve">Trong suốt quá trình học tập và rèn luyện, chúng em đã nhận được rất nhiều sự giúp đỡ tận tình, sự quan tâm, chăm sóc của thầy </w:t>
      </w:r>
      <w:r w:rsidR="00D64E68">
        <w:t>Lê Anh Cường</w:t>
      </w:r>
      <w:r>
        <w:t>. Ngoài ra, chúng em còn được thầy truyền đạt những kiến thức về xử lý ảnh hay ho và thú vị, thầy cô còn giúp sinh viên có được nhiều niềm vui trong việc học và cảm thấy thoải mái, … Chúng em xin chân thành cảm ơn các thầy cô rất nhiều trong suốt quá trình học tập này!</w:t>
      </w:r>
    </w:p>
    <w:p w14:paraId="1E90462C" w14:textId="77777777" w:rsidR="007A1B4B" w:rsidRDefault="007A1B4B" w:rsidP="007A1B4B">
      <w:pPr>
        <w:pStyle w:val="Nidungvnbn"/>
      </w:pPr>
      <w: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 Cuối cùng, chúng em xin chân thành cảm ơn quý thầy cô.</w:t>
      </w:r>
    </w:p>
    <w:p w14:paraId="1FE0C18E" w14:textId="279AC56D" w:rsidR="007A1B4B" w:rsidRDefault="007A1B4B" w:rsidP="007A1B4B">
      <w:pPr>
        <w:pStyle w:val="Nidungvnbn"/>
        <w:ind w:firstLine="0"/>
      </w:pPr>
      <w:r>
        <w:t xml:space="preserve">TP Hồ Chí Minh, ngày </w:t>
      </w:r>
      <w:r w:rsidR="00D64E68">
        <w:t>20</w:t>
      </w:r>
      <w:r>
        <w:t xml:space="preserve"> tháng </w:t>
      </w:r>
      <w:r w:rsidR="00D64E68">
        <w:t>03</w:t>
      </w:r>
      <w:r>
        <w:t xml:space="preserve"> năm 202</w:t>
      </w:r>
      <w:r w:rsidR="00D64E68">
        <w:t>4</w:t>
      </w:r>
    </w:p>
    <w:p w14:paraId="0C6E2793" w14:textId="77777777" w:rsidR="007A1B4B" w:rsidRDefault="007A1B4B" w:rsidP="007A1B4B">
      <w:pPr>
        <w:pStyle w:val="Nidungvnbn"/>
        <w:ind w:firstLine="0"/>
      </w:pPr>
      <w:r>
        <w:t xml:space="preserve">Sinh viên: </w:t>
      </w:r>
    </w:p>
    <w:p w14:paraId="78F0F4B6" w14:textId="562789E0" w:rsidR="007A1B4B" w:rsidRDefault="00BA1872" w:rsidP="007A1B4B">
      <w:pPr>
        <w:pStyle w:val="Nidungvnbn"/>
        <w:ind w:firstLine="0"/>
      </w:pPr>
      <w:r>
        <w:t>TRẦN THỊ VẸN</w:t>
      </w:r>
      <w:r w:rsidR="007A1B4B">
        <w:t xml:space="preserve"> – 52100674</w:t>
      </w:r>
    </w:p>
    <w:p w14:paraId="2E2CD21C" w14:textId="77777777" w:rsidR="00BA1872" w:rsidRDefault="00BA1872" w:rsidP="00BA1872">
      <w:pPr>
        <w:pStyle w:val="Nidungvnbn"/>
        <w:ind w:firstLine="0"/>
      </w:pPr>
      <w:r>
        <w:t xml:space="preserve">TRƯƠNG BỈNH THUẬN - 52100322 </w:t>
      </w:r>
    </w:p>
    <w:p w14:paraId="47A0F61A" w14:textId="088541C9" w:rsidR="00BA1872" w:rsidRDefault="00BA1872" w:rsidP="00BA1872">
      <w:pPr>
        <w:pStyle w:val="Nidungvnbn"/>
        <w:ind w:firstLine="0"/>
      </w:pPr>
      <w:r>
        <w:t>NGUYỄN ĐÌNH DANH - 52100878</w:t>
      </w:r>
    </w:p>
    <w:p w14:paraId="7257E062" w14:textId="118B252F" w:rsidR="00BB2B2A" w:rsidRPr="00DB7595" w:rsidRDefault="00BB2B2A" w:rsidP="007A1B4B">
      <w:pPr>
        <w:pStyle w:val="Nidungvnbn"/>
        <w:rPr>
          <w:b/>
          <w:bCs/>
          <w:sz w:val="32"/>
          <w:szCs w:val="32"/>
          <w:lang w:val="vi-VN"/>
        </w:rPr>
      </w:pPr>
      <w:r w:rsidRPr="00DB7595">
        <w:rPr>
          <w:b/>
          <w:bCs/>
          <w:sz w:val="32"/>
          <w:szCs w:val="32"/>
          <w:lang w:val="vi-VN"/>
        </w:rPr>
        <w:br w:type="page"/>
      </w:r>
    </w:p>
    <w:p w14:paraId="09441046" w14:textId="44243943" w:rsidR="00027542" w:rsidRPr="002D796D" w:rsidRDefault="007A1B4B" w:rsidP="00027542">
      <w:pPr>
        <w:jc w:val="center"/>
        <w:rPr>
          <w:b/>
          <w:sz w:val="32"/>
          <w:szCs w:val="32"/>
          <w:lang w:val="vi-VN"/>
        </w:rPr>
      </w:pPr>
      <w:r>
        <w:rPr>
          <w:b/>
          <w:sz w:val="32"/>
          <w:szCs w:val="32"/>
        </w:rPr>
        <w:lastRenderedPageBreak/>
        <w:t>BÁO CÁO CUỐI KÌ</w:t>
      </w:r>
      <w:r w:rsidR="00027542" w:rsidRPr="002D796D">
        <w:rPr>
          <w:b/>
          <w:sz w:val="32"/>
          <w:szCs w:val="32"/>
          <w:lang w:val="vi-VN"/>
        </w:rPr>
        <w:t xml:space="preserve"> ĐƯỢC HOÀN THÀNH</w:t>
      </w:r>
    </w:p>
    <w:p w14:paraId="1330F392" w14:textId="77777777" w:rsidR="00027542" w:rsidRPr="002D796D" w:rsidRDefault="00027542" w:rsidP="00027542">
      <w:pPr>
        <w:jc w:val="center"/>
        <w:rPr>
          <w:b/>
          <w:sz w:val="32"/>
          <w:szCs w:val="32"/>
          <w:lang w:val="vi-VN"/>
        </w:rPr>
      </w:pPr>
      <w:r w:rsidRPr="002D796D">
        <w:rPr>
          <w:b/>
          <w:sz w:val="32"/>
          <w:szCs w:val="32"/>
          <w:lang w:val="vi-VN"/>
        </w:rPr>
        <w:t>TẠI TRƯỜNG ĐẠI HỌC TÔN ĐỨC THẮNG</w:t>
      </w:r>
    </w:p>
    <w:p w14:paraId="57FCECF9" w14:textId="77777777" w:rsidR="00027542" w:rsidRPr="00DB7595" w:rsidRDefault="00027542" w:rsidP="00027542">
      <w:pPr>
        <w:autoSpaceDE w:val="0"/>
        <w:autoSpaceDN w:val="0"/>
        <w:adjustRightInd w:val="0"/>
        <w:spacing w:line="360" w:lineRule="auto"/>
        <w:ind w:firstLine="720"/>
        <w:jc w:val="both"/>
        <w:rPr>
          <w:sz w:val="26"/>
          <w:szCs w:val="26"/>
          <w:lang w:val="vi-VN"/>
        </w:rPr>
      </w:pPr>
    </w:p>
    <w:p w14:paraId="1D1BEA7F" w14:textId="347A9B39" w:rsidR="00027542" w:rsidRPr="007A1B4B" w:rsidRDefault="00027542" w:rsidP="00027542">
      <w:pPr>
        <w:autoSpaceDE w:val="0"/>
        <w:autoSpaceDN w:val="0"/>
        <w:adjustRightInd w:val="0"/>
        <w:spacing w:line="360" w:lineRule="auto"/>
        <w:ind w:firstLine="720"/>
        <w:jc w:val="both"/>
        <w:rPr>
          <w:sz w:val="26"/>
          <w:szCs w:val="26"/>
          <w:lang w:val="vi-VN"/>
        </w:rPr>
      </w:pPr>
      <w:r w:rsidRPr="007A1B4B">
        <w:rPr>
          <w:sz w:val="26"/>
          <w:szCs w:val="26"/>
          <w:lang w:val="vi-VN"/>
        </w:rPr>
        <w:t>Tôi</w:t>
      </w:r>
      <w:r w:rsidR="007A1B4B">
        <w:rPr>
          <w:sz w:val="26"/>
          <w:szCs w:val="26"/>
        </w:rPr>
        <w:t xml:space="preserve"> </w:t>
      </w:r>
      <w:r w:rsidRPr="007A1B4B">
        <w:rPr>
          <w:sz w:val="26"/>
          <w:szCs w:val="26"/>
          <w:lang w:val="vi-VN"/>
        </w:rPr>
        <w:t>xin cam đoan đây là sản phẩm của riêng tôi</w:t>
      </w:r>
      <w:r w:rsidRPr="007A1B4B">
        <w:rPr>
          <w:sz w:val="26"/>
          <w:szCs w:val="26"/>
        </w:rPr>
        <w:t>/chúng tôi</w:t>
      </w:r>
      <w:r w:rsidRPr="007A1B4B">
        <w:rPr>
          <w:sz w:val="26"/>
          <w:szCs w:val="26"/>
          <w:lang w:val="vi-VN"/>
        </w:rPr>
        <w:t xml:space="preserve"> và được sự hướng dẫn của </w:t>
      </w:r>
      <w:r w:rsidRPr="007A1B4B">
        <w:rPr>
          <w:sz w:val="26"/>
          <w:szCs w:val="26"/>
        </w:rPr>
        <w:t>thầy</w:t>
      </w:r>
      <w:r w:rsidR="007A1B4B">
        <w:rPr>
          <w:sz w:val="26"/>
          <w:szCs w:val="26"/>
        </w:rPr>
        <w:t xml:space="preserve"> </w:t>
      </w:r>
      <w:r w:rsidR="00D64E68">
        <w:rPr>
          <w:sz w:val="26"/>
          <w:szCs w:val="26"/>
        </w:rPr>
        <w:t>Lê Anh Cường</w:t>
      </w:r>
      <w:r w:rsidRPr="007A1B4B">
        <w:rPr>
          <w:sz w:val="26"/>
          <w:szCs w:val="26"/>
        </w:rPr>
        <w:t xml:space="preserve">. </w:t>
      </w:r>
      <w:r w:rsidRPr="007A1B4B">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FFBC0A" w14:textId="77777777" w:rsidR="00027542" w:rsidRPr="007A1B4B" w:rsidRDefault="00027542" w:rsidP="00027542">
      <w:pPr>
        <w:autoSpaceDE w:val="0"/>
        <w:autoSpaceDN w:val="0"/>
        <w:adjustRightInd w:val="0"/>
        <w:spacing w:line="360" w:lineRule="auto"/>
        <w:ind w:firstLine="720"/>
        <w:jc w:val="both"/>
        <w:rPr>
          <w:sz w:val="26"/>
          <w:szCs w:val="26"/>
          <w:lang w:val="vi-VN"/>
        </w:rPr>
      </w:pPr>
      <w:r w:rsidRPr="007A1B4B">
        <w:rPr>
          <w:sz w:val="26"/>
          <w:szCs w:val="26"/>
          <w:lang w:val="vi-VN"/>
        </w:rP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14:paraId="37DDA46C" w14:textId="44977FEB" w:rsidR="00027542" w:rsidRPr="00DB7595" w:rsidRDefault="00027542" w:rsidP="00027542">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D64E68">
        <w:rPr>
          <w:i/>
          <w:sz w:val="26"/>
          <w:szCs w:val="26"/>
        </w:rPr>
        <w:t>20</w:t>
      </w:r>
      <w:r w:rsidRPr="00DB7595">
        <w:rPr>
          <w:i/>
          <w:sz w:val="26"/>
          <w:szCs w:val="26"/>
          <w:lang w:val="vi-VN"/>
        </w:rPr>
        <w:t xml:space="preserve"> tháng</w:t>
      </w:r>
      <w:r w:rsidR="007A1B4B">
        <w:rPr>
          <w:i/>
          <w:sz w:val="26"/>
          <w:szCs w:val="26"/>
        </w:rPr>
        <w:t xml:space="preserve"> </w:t>
      </w:r>
      <w:r w:rsidR="00D64E68">
        <w:rPr>
          <w:i/>
          <w:sz w:val="26"/>
          <w:szCs w:val="26"/>
        </w:rPr>
        <w:t>03</w:t>
      </w:r>
      <w:r w:rsidRPr="00DB7595">
        <w:rPr>
          <w:i/>
          <w:sz w:val="26"/>
          <w:szCs w:val="26"/>
          <w:lang w:val="vi-VN"/>
        </w:rPr>
        <w:t xml:space="preserve"> năm</w:t>
      </w:r>
      <w:r w:rsidR="007A1B4B">
        <w:rPr>
          <w:i/>
          <w:sz w:val="26"/>
          <w:szCs w:val="26"/>
        </w:rPr>
        <w:t xml:space="preserve"> 202</w:t>
      </w:r>
      <w:r w:rsidR="00D64E68">
        <w:rPr>
          <w:i/>
          <w:sz w:val="26"/>
          <w:szCs w:val="26"/>
        </w:rPr>
        <w:t>4</w:t>
      </w:r>
      <w:r w:rsidRPr="00DB7595">
        <w:rPr>
          <w:i/>
          <w:sz w:val="26"/>
          <w:szCs w:val="26"/>
          <w:lang w:val="vi-VN"/>
        </w:rPr>
        <w:t xml:space="preserve">      </w:t>
      </w:r>
    </w:p>
    <w:p w14:paraId="4CF9A670" w14:textId="77777777" w:rsidR="00027542" w:rsidRPr="00DB7595" w:rsidRDefault="00027542" w:rsidP="00027542">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0730369" w14:textId="77777777" w:rsidR="00027542" w:rsidRPr="00DB7595" w:rsidRDefault="00027542" w:rsidP="00027542">
      <w:pPr>
        <w:tabs>
          <w:tab w:val="center" w:pos="6379"/>
        </w:tabs>
        <w:spacing w:after="200" w:line="276" w:lineRule="auto"/>
        <w:rPr>
          <w:i/>
          <w:sz w:val="26"/>
          <w:szCs w:val="26"/>
          <w:lang w:val="vi-VN"/>
        </w:rPr>
      </w:pPr>
      <w:r w:rsidRPr="00DB7595">
        <w:rPr>
          <w:i/>
          <w:sz w:val="26"/>
          <w:szCs w:val="26"/>
          <w:lang w:val="vi-VN"/>
        </w:rPr>
        <w:tab/>
        <w:t>(ký tên và ghi rõ họ tên)</w:t>
      </w:r>
    </w:p>
    <w:p w14:paraId="77569C1F" w14:textId="77777777" w:rsidR="00027542" w:rsidRPr="00DB7595" w:rsidRDefault="00027542" w:rsidP="00027542">
      <w:pPr>
        <w:tabs>
          <w:tab w:val="center" w:pos="6379"/>
        </w:tabs>
        <w:spacing w:after="200" w:line="276" w:lineRule="auto"/>
        <w:rPr>
          <w:i/>
          <w:sz w:val="26"/>
          <w:szCs w:val="26"/>
          <w:lang w:val="vi-VN"/>
        </w:rPr>
      </w:pPr>
    </w:p>
    <w:p w14:paraId="163AE202" w14:textId="3374408C" w:rsidR="00BB2B2A" w:rsidRPr="00D64E68" w:rsidRDefault="007A1B4B" w:rsidP="00D64E68">
      <w:pPr>
        <w:tabs>
          <w:tab w:val="center" w:pos="6379"/>
        </w:tabs>
        <w:spacing w:after="200" w:line="276" w:lineRule="auto"/>
        <w:jc w:val="center"/>
        <w:rPr>
          <w:i/>
          <w:sz w:val="26"/>
          <w:szCs w:val="26"/>
        </w:rPr>
      </w:pPr>
      <w:r>
        <w:rPr>
          <w:i/>
          <w:sz w:val="26"/>
          <w:szCs w:val="26"/>
        </w:rPr>
        <w:t xml:space="preserve">                                              </w:t>
      </w:r>
      <w:r w:rsidR="00D64E68">
        <w:rPr>
          <w:i/>
          <w:sz w:val="26"/>
          <w:szCs w:val="26"/>
        </w:rPr>
        <w:t xml:space="preserve">            </w:t>
      </w:r>
      <w:r>
        <w:rPr>
          <w:i/>
          <w:sz w:val="26"/>
          <w:szCs w:val="26"/>
        </w:rPr>
        <w:t>Trần Thị Vẹn</w:t>
      </w:r>
    </w:p>
    <w:p w14:paraId="108AC707" w14:textId="77777777" w:rsidR="00D64E68" w:rsidRDefault="00D64E68" w:rsidP="00E41B86">
      <w:pPr>
        <w:tabs>
          <w:tab w:val="center" w:pos="6379"/>
        </w:tabs>
        <w:spacing w:after="200" w:line="276" w:lineRule="auto"/>
        <w:rPr>
          <w:i/>
          <w:sz w:val="26"/>
          <w:szCs w:val="26"/>
        </w:rPr>
      </w:pPr>
    </w:p>
    <w:p w14:paraId="66872F4E" w14:textId="5670827D" w:rsidR="00D64E68" w:rsidRDefault="00BA1872" w:rsidP="00E41B86">
      <w:pPr>
        <w:tabs>
          <w:tab w:val="center" w:pos="6379"/>
        </w:tabs>
        <w:spacing w:after="200" w:line="276" w:lineRule="auto"/>
        <w:rPr>
          <w:i/>
          <w:sz w:val="26"/>
          <w:szCs w:val="26"/>
        </w:rPr>
      </w:pPr>
      <w:r>
        <w:rPr>
          <w:i/>
          <w:sz w:val="26"/>
          <w:szCs w:val="26"/>
        </w:rPr>
        <w:tab/>
        <w:t>Nguyễn Đình Danh</w:t>
      </w:r>
    </w:p>
    <w:p w14:paraId="285AF953" w14:textId="77777777" w:rsidR="00D64E68" w:rsidRDefault="00D64E68" w:rsidP="00E41B86">
      <w:pPr>
        <w:tabs>
          <w:tab w:val="center" w:pos="6379"/>
        </w:tabs>
        <w:spacing w:after="200" w:line="276" w:lineRule="auto"/>
        <w:rPr>
          <w:i/>
          <w:sz w:val="26"/>
          <w:szCs w:val="26"/>
        </w:rPr>
      </w:pPr>
    </w:p>
    <w:p w14:paraId="514AA3AD" w14:textId="54A53FA5" w:rsidR="00D64E68" w:rsidRPr="00D64E68" w:rsidRDefault="00D64E68" w:rsidP="00E41B86">
      <w:pPr>
        <w:tabs>
          <w:tab w:val="center" w:pos="6379"/>
        </w:tabs>
        <w:spacing w:after="200" w:line="276" w:lineRule="auto"/>
        <w:rPr>
          <w:i/>
          <w:sz w:val="26"/>
          <w:szCs w:val="26"/>
        </w:rPr>
      </w:pPr>
      <w:r>
        <w:rPr>
          <w:i/>
          <w:sz w:val="26"/>
          <w:szCs w:val="26"/>
        </w:rPr>
        <w:tab/>
      </w:r>
      <w:r w:rsidR="00BA1872">
        <w:rPr>
          <w:i/>
          <w:sz w:val="26"/>
          <w:szCs w:val="26"/>
        </w:rPr>
        <w:t>Trương Bỉnh Thuận</w:t>
      </w:r>
    </w:p>
    <w:p w14:paraId="6BFD30E8"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6B4A1E61" w14:textId="77777777" w:rsidR="00B118C8" w:rsidRPr="00B118C8" w:rsidRDefault="00B118C8" w:rsidP="002D796D">
      <w:pPr>
        <w:pStyle w:val="Chng"/>
        <w:jc w:val="center"/>
        <w:rPr>
          <w:lang w:val="vi-VN"/>
        </w:rPr>
      </w:pPr>
      <w:r w:rsidRPr="00B118C8">
        <w:rPr>
          <w:lang w:val="vi-VN"/>
        </w:rPr>
        <w:lastRenderedPageBreak/>
        <w:t>PHẦN XÁC NHẬN VÀ ĐÁNH GIÁ CỦA GIẢNG VIÊN</w:t>
      </w:r>
    </w:p>
    <w:p w14:paraId="157C50DF" w14:textId="77777777" w:rsidR="00B118C8" w:rsidRPr="002D796D" w:rsidRDefault="00B118C8" w:rsidP="002D796D">
      <w:pPr>
        <w:pStyle w:val="Nidungvnbn"/>
        <w:rPr>
          <w:b/>
          <w:lang w:val="vi-VN"/>
        </w:rPr>
      </w:pPr>
      <w:r w:rsidRPr="002D796D">
        <w:rPr>
          <w:b/>
          <w:lang w:val="vi-VN"/>
        </w:rPr>
        <w:t>Phần xác nhận của GV hướng dẫn</w:t>
      </w:r>
    </w:p>
    <w:p w14:paraId="5D3748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E7961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B7547F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D56D29A" w14:textId="77777777" w:rsidR="00B118C8" w:rsidRPr="00DC2276" w:rsidRDefault="00B118C8">
      <w:pPr>
        <w:spacing w:after="200" w:line="276" w:lineRule="auto"/>
        <w:rPr>
          <w:lang w:val="vi-VN"/>
        </w:rPr>
      </w:pPr>
    </w:p>
    <w:p w14:paraId="36DA5229" w14:textId="77777777" w:rsidR="00B118C8" w:rsidRPr="00DC2276" w:rsidRDefault="00B118C8">
      <w:pPr>
        <w:spacing w:after="200" w:line="276" w:lineRule="auto"/>
        <w:rPr>
          <w:lang w:val="vi-VN"/>
        </w:rPr>
      </w:pPr>
    </w:p>
    <w:p w14:paraId="708EBE3E" w14:textId="77777777" w:rsidR="00B118C8" w:rsidRPr="00DC2276" w:rsidRDefault="00B118C8">
      <w:pPr>
        <w:spacing w:after="200" w:line="276" w:lineRule="auto"/>
        <w:rPr>
          <w:lang w:val="vi-VN"/>
        </w:rPr>
      </w:pPr>
    </w:p>
    <w:p w14:paraId="2F253813" w14:textId="77777777" w:rsidR="00B118C8" w:rsidRPr="00DC2276" w:rsidRDefault="00B118C8" w:rsidP="002D796D">
      <w:pPr>
        <w:pStyle w:val="Nidungvnbn"/>
        <w:rPr>
          <w:b/>
          <w:lang w:val="vi-VN"/>
        </w:rPr>
      </w:pPr>
      <w:r w:rsidRPr="00DC2276">
        <w:rPr>
          <w:b/>
          <w:lang w:val="vi-VN"/>
        </w:rPr>
        <w:t>Phần đánh giá của GV chấm bài</w:t>
      </w:r>
    </w:p>
    <w:p w14:paraId="41E50BF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07EAA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9C0E04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769E48F" w14:textId="77777777" w:rsidR="00B118C8" w:rsidRPr="00DC2276" w:rsidRDefault="00B118C8" w:rsidP="00B118C8">
      <w:pPr>
        <w:spacing w:after="200" w:line="276" w:lineRule="auto"/>
        <w:rPr>
          <w:lang w:val="vi-VN"/>
        </w:rPr>
      </w:pPr>
    </w:p>
    <w:p w14:paraId="61ED7745" w14:textId="254422D6" w:rsidR="00291721" w:rsidRPr="00DB7595" w:rsidRDefault="00B118C8" w:rsidP="00256451">
      <w:pPr>
        <w:pStyle w:val="Tiumccp1"/>
        <w:rPr>
          <w:lang w:val="vi-VN"/>
        </w:rPr>
      </w:pPr>
      <w:r w:rsidRPr="00B118C8">
        <w:rPr>
          <w:lang w:val="vi-VN"/>
        </w:rPr>
        <w:br w:type="page"/>
      </w:r>
    </w:p>
    <w:p w14:paraId="670C8EEA" w14:textId="77777777" w:rsidR="00027542" w:rsidRDefault="00F2537E" w:rsidP="00F2537E">
      <w:pPr>
        <w:pStyle w:val="Heading1"/>
        <w:numPr>
          <w:ilvl w:val="0"/>
          <w:numId w:val="0"/>
        </w:numPr>
        <w:jc w:val="center"/>
      </w:pPr>
      <w:bookmarkStart w:id="0" w:name="_Toc163419234"/>
      <w:r>
        <w:lastRenderedPageBreak/>
        <w:t>TÓM TẮT</w:t>
      </w:r>
      <w:bookmarkEnd w:id="0"/>
    </w:p>
    <w:p w14:paraId="58A18AAB" w14:textId="77777777" w:rsidR="00BA1872" w:rsidRDefault="00BA1872" w:rsidP="00BA1872">
      <w:pPr>
        <w:pStyle w:val="Nidungvnbn"/>
        <w:ind w:firstLine="0"/>
      </w:pPr>
      <w:r>
        <w:t>Hiểu biết về các phương pháp Word2Vec:</w:t>
      </w:r>
    </w:p>
    <w:p w14:paraId="7FE7065E" w14:textId="77777777" w:rsidR="00BA1872" w:rsidRDefault="00BA1872" w:rsidP="00BA1872">
      <w:pPr>
        <w:pStyle w:val="Nidungvnbn"/>
        <w:numPr>
          <w:ilvl w:val="0"/>
          <w:numId w:val="77"/>
        </w:numPr>
      </w:pPr>
      <w:r>
        <w:t>CBOW và Skip-gram: Ý nghĩa, mô hình, và cách huấn luyện.</w:t>
      </w:r>
    </w:p>
    <w:p w14:paraId="5CEC5103" w14:textId="77777777" w:rsidR="00BA1872" w:rsidRDefault="00BA1872" w:rsidP="00BA1872">
      <w:pPr>
        <w:pStyle w:val="Nidungvnbn"/>
        <w:numPr>
          <w:ilvl w:val="0"/>
          <w:numId w:val="77"/>
        </w:numPr>
      </w:pPr>
      <w:r>
        <w:t>Fasttext và Glove: Ý nghĩa, mô hình, và cách áp dụng.</w:t>
      </w:r>
    </w:p>
    <w:p w14:paraId="70ECCC82" w14:textId="77777777" w:rsidR="00BA1872" w:rsidRDefault="00BA1872" w:rsidP="00BA1872">
      <w:pPr>
        <w:pStyle w:val="Nidungvnbn"/>
        <w:ind w:firstLine="0"/>
      </w:pPr>
      <w:r>
        <w:t>Ứng dụng Word2Vec trong bài toán tìm kiếm câu tương tự:</w:t>
      </w:r>
    </w:p>
    <w:p w14:paraId="77BFD3C6" w14:textId="77777777" w:rsidR="00BA1872" w:rsidRDefault="00BA1872" w:rsidP="00BA1872">
      <w:pPr>
        <w:pStyle w:val="Nidungvnbn"/>
        <w:numPr>
          <w:ilvl w:val="0"/>
          <w:numId w:val="78"/>
        </w:numPr>
      </w:pPr>
      <w:r>
        <w:t>Hiểu cách sử dụng các phương pháp Word2Vec để tính toán sự tương đồng giữa các câu.</w:t>
      </w:r>
    </w:p>
    <w:p w14:paraId="152C3F47" w14:textId="77777777" w:rsidR="00BA1872" w:rsidRDefault="00BA1872" w:rsidP="00BA1872">
      <w:pPr>
        <w:pStyle w:val="Nidungvnbn"/>
        <w:numPr>
          <w:ilvl w:val="0"/>
          <w:numId w:val="78"/>
        </w:numPr>
      </w:pPr>
      <w:r>
        <w:t>Xây dựng mô hình để tìm câu trong tập S có sự tương đồng cao nhất với câu X.</w:t>
      </w:r>
    </w:p>
    <w:p w14:paraId="5D845371" w14:textId="77777777" w:rsidR="00BA1872" w:rsidRDefault="00BA1872" w:rsidP="00BA1872">
      <w:pPr>
        <w:pStyle w:val="Nidungvnbn"/>
        <w:ind w:firstLine="0"/>
      </w:pPr>
      <w:r>
        <w:t>Xây dựng mô hình phân loại văn bản:</w:t>
      </w:r>
    </w:p>
    <w:p w14:paraId="7091394F" w14:textId="77777777" w:rsidR="00BA1872" w:rsidRDefault="00BA1872" w:rsidP="00BA1872">
      <w:pPr>
        <w:pStyle w:val="Nidungvnbn"/>
        <w:numPr>
          <w:ilvl w:val="0"/>
          <w:numId w:val="79"/>
        </w:numPr>
      </w:pPr>
      <w:r>
        <w:t>Gán nhãn cho các loại văn bản như harassment, hate speech, sexually explicit, và dangerous content.</w:t>
      </w:r>
    </w:p>
    <w:p w14:paraId="0E508B15" w14:textId="77777777" w:rsidR="00BA1872" w:rsidRDefault="00BA1872" w:rsidP="00BA1872">
      <w:pPr>
        <w:pStyle w:val="Nidungvnbn"/>
        <w:numPr>
          <w:ilvl w:val="0"/>
          <w:numId w:val="79"/>
        </w:numPr>
      </w:pPr>
      <w:r>
        <w:t>Sử dụng các mô hình phân loại văn bản khác nhau để nhận diện loại văn bản.</w:t>
      </w:r>
    </w:p>
    <w:p w14:paraId="42F45003" w14:textId="77777777" w:rsidR="00BA1872" w:rsidRDefault="00BA1872" w:rsidP="00BA1872">
      <w:pPr>
        <w:pStyle w:val="Nidungvnbn"/>
        <w:numPr>
          <w:ilvl w:val="0"/>
          <w:numId w:val="79"/>
        </w:numPr>
      </w:pPr>
      <w:r>
        <w:t>Mục tiêu là đạt được độ chính xác cao nhất có thể trong việc phân loại văn bản.</w:t>
      </w:r>
    </w:p>
    <w:p w14:paraId="31AE6373" w14:textId="77777777" w:rsidR="00BA1872" w:rsidRDefault="00BA1872" w:rsidP="00BA1872">
      <w:pPr>
        <w:pStyle w:val="Nidungvnbn"/>
        <w:ind w:firstLine="0"/>
      </w:pPr>
      <w:r>
        <w:t>Kỹ năng thực hành và áp dụng lý thuyết vào thực tế:</w:t>
      </w:r>
    </w:p>
    <w:p w14:paraId="07D7363C" w14:textId="77777777" w:rsidR="00BA1872" w:rsidRDefault="00BA1872" w:rsidP="00BA1872">
      <w:pPr>
        <w:pStyle w:val="Nidungvnbn"/>
        <w:numPr>
          <w:ilvl w:val="0"/>
          <w:numId w:val="80"/>
        </w:numPr>
      </w:pPr>
      <w:r>
        <w:t>Hiểu và áp dụng các phương pháp machine learning và xử lý ngôn ngữ tự nhiên vào các bài toán cụ thể.</w:t>
      </w:r>
    </w:p>
    <w:p w14:paraId="66483DE3" w14:textId="77777777" w:rsidR="00BA1872" w:rsidRDefault="00BA1872" w:rsidP="00BA1872">
      <w:pPr>
        <w:pStyle w:val="Nidungvnbn"/>
        <w:numPr>
          <w:ilvl w:val="0"/>
          <w:numId w:val="80"/>
        </w:numPr>
      </w:pPr>
      <w:r>
        <w:t>Làm quen với các công cụ và thực hiện các bước cần thiết để xây dựng và đánh giá mô hình.</w:t>
      </w:r>
    </w:p>
    <w:p w14:paraId="7444F625" w14:textId="3E3FCA12" w:rsidR="00D64E68" w:rsidRDefault="00BA1872" w:rsidP="00BA1872">
      <w:pPr>
        <w:pStyle w:val="Nidungvnbn"/>
        <w:ind w:firstLine="0"/>
      </w:pPr>
      <w:r>
        <w:t>Tóm lại, qua dự án này, chúng em có cơ hội nắm vững kiến thức về các phương pháp Word2Vec và mô hình phân loại văn bản, cũng như phát triển kỹ năng thực hành và xử lý các bài toán thực tế trong lĩnh vực xử lý ngôn ngữ tự nhiên.</w:t>
      </w:r>
    </w:p>
    <w:p w14:paraId="3E114AC3" w14:textId="77777777" w:rsidR="00D64E68" w:rsidRDefault="00D64E68" w:rsidP="00BA1872">
      <w:pPr>
        <w:pStyle w:val="Heading1"/>
        <w:numPr>
          <w:ilvl w:val="0"/>
          <w:numId w:val="0"/>
        </w:numPr>
      </w:pPr>
    </w:p>
    <w:p w14:paraId="6B67E06D" w14:textId="77777777" w:rsidR="00BA1872" w:rsidRDefault="00BA1872" w:rsidP="00BA1872"/>
    <w:p w14:paraId="73AE133C" w14:textId="77777777" w:rsidR="00BA1872" w:rsidRPr="00BA1872" w:rsidRDefault="00BA1872" w:rsidP="00BA1872"/>
    <w:p w14:paraId="6B342132" w14:textId="77777777" w:rsidR="00D64E68" w:rsidRDefault="00D64E68" w:rsidP="00D94D7C">
      <w:pPr>
        <w:pStyle w:val="Heading1"/>
        <w:numPr>
          <w:ilvl w:val="0"/>
          <w:numId w:val="0"/>
        </w:numPr>
        <w:jc w:val="center"/>
      </w:pPr>
    </w:p>
    <w:p w14:paraId="3EDA0CF4" w14:textId="77777777" w:rsidR="00D64E68" w:rsidRDefault="00D64E68" w:rsidP="00D94D7C">
      <w:pPr>
        <w:pStyle w:val="Heading1"/>
        <w:numPr>
          <w:ilvl w:val="0"/>
          <w:numId w:val="0"/>
        </w:numPr>
        <w:jc w:val="center"/>
      </w:pPr>
    </w:p>
    <w:p w14:paraId="69BC2B21" w14:textId="49EA5C0C" w:rsidR="007E6AB9" w:rsidRPr="007E6AB9" w:rsidRDefault="007E6AB9" w:rsidP="00D94D7C">
      <w:pPr>
        <w:pStyle w:val="Heading1"/>
        <w:numPr>
          <w:ilvl w:val="0"/>
          <w:numId w:val="0"/>
        </w:numPr>
        <w:jc w:val="center"/>
      </w:pPr>
      <w:bookmarkStart w:id="1" w:name="_Toc163419235"/>
      <w:r>
        <w:lastRenderedPageBreak/>
        <w:t>MỤC LỤC</w:t>
      </w:r>
      <w:bookmarkEnd w:id="1"/>
    </w:p>
    <w:p w14:paraId="4F6A565B" w14:textId="2DB4EBA8" w:rsidR="005F6419" w:rsidRDefault="009D6E2E">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"1-4" \h \z \u </w:instrText>
      </w:r>
      <w:r>
        <w:rPr>
          <w:szCs w:val="26"/>
        </w:rPr>
        <w:fldChar w:fldCharType="separate"/>
      </w:r>
      <w:hyperlink w:anchor="_Toc163419234" w:history="1">
        <w:r w:rsidR="005F6419" w:rsidRPr="00E84808">
          <w:rPr>
            <w:rStyle w:val="Hyperlink"/>
            <w:noProof/>
          </w:rPr>
          <w:t>TÓM TẮT</w:t>
        </w:r>
        <w:r w:rsidR="005F6419">
          <w:rPr>
            <w:noProof/>
            <w:webHidden/>
          </w:rPr>
          <w:tab/>
        </w:r>
        <w:r w:rsidR="005F6419">
          <w:rPr>
            <w:noProof/>
            <w:webHidden/>
          </w:rPr>
          <w:fldChar w:fldCharType="begin"/>
        </w:r>
        <w:r w:rsidR="005F6419">
          <w:rPr>
            <w:noProof/>
            <w:webHidden/>
          </w:rPr>
          <w:instrText xml:space="preserve"> PAGEREF _Toc163419234 \h </w:instrText>
        </w:r>
        <w:r w:rsidR="005F6419">
          <w:rPr>
            <w:noProof/>
            <w:webHidden/>
          </w:rPr>
        </w:r>
        <w:r w:rsidR="005F6419">
          <w:rPr>
            <w:noProof/>
            <w:webHidden/>
          </w:rPr>
          <w:fldChar w:fldCharType="separate"/>
        </w:r>
        <w:r w:rsidR="005F6419">
          <w:rPr>
            <w:noProof/>
            <w:webHidden/>
          </w:rPr>
          <w:t>4</w:t>
        </w:r>
        <w:r w:rsidR="005F6419">
          <w:rPr>
            <w:noProof/>
            <w:webHidden/>
          </w:rPr>
          <w:fldChar w:fldCharType="end"/>
        </w:r>
      </w:hyperlink>
    </w:p>
    <w:p w14:paraId="3D7FCB15" w14:textId="58E97391" w:rsidR="005F6419" w:rsidRDefault="005F641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3419235" w:history="1">
        <w:r w:rsidRPr="00E84808">
          <w:rPr>
            <w:rStyle w:val="Hyperlink"/>
            <w:noProof/>
          </w:rPr>
          <w:t>MỤC LỤC</w:t>
        </w:r>
        <w:r>
          <w:rPr>
            <w:noProof/>
            <w:webHidden/>
          </w:rPr>
          <w:tab/>
        </w:r>
        <w:r>
          <w:rPr>
            <w:noProof/>
            <w:webHidden/>
          </w:rPr>
          <w:fldChar w:fldCharType="begin"/>
        </w:r>
        <w:r>
          <w:rPr>
            <w:noProof/>
            <w:webHidden/>
          </w:rPr>
          <w:instrText xml:space="preserve"> PAGEREF _Toc163419235 \h </w:instrText>
        </w:r>
        <w:r>
          <w:rPr>
            <w:noProof/>
            <w:webHidden/>
          </w:rPr>
        </w:r>
        <w:r>
          <w:rPr>
            <w:noProof/>
            <w:webHidden/>
          </w:rPr>
          <w:fldChar w:fldCharType="separate"/>
        </w:r>
        <w:r>
          <w:rPr>
            <w:noProof/>
            <w:webHidden/>
          </w:rPr>
          <w:t>5</w:t>
        </w:r>
        <w:r>
          <w:rPr>
            <w:noProof/>
            <w:webHidden/>
          </w:rPr>
          <w:fldChar w:fldCharType="end"/>
        </w:r>
      </w:hyperlink>
    </w:p>
    <w:p w14:paraId="6A9EBF4A" w14:textId="121F2E75" w:rsidR="005F6419" w:rsidRDefault="005F641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3419236" w:history="1">
        <w:r w:rsidRPr="00E84808">
          <w:rPr>
            <w:rStyle w:val="Hyperlink"/>
            <w:noProof/>
          </w:rPr>
          <w:t>DANH MỤC HÌNH ẢNH, BẢNG BIỂU VÀ ĐỒ THỊ</w:t>
        </w:r>
        <w:r>
          <w:rPr>
            <w:noProof/>
            <w:webHidden/>
          </w:rPr>
          <w:tab/>
        </w:r>
        <w:r>
          <w:rPr>
            <w:noProof/>
            <w:webHidden/>
          </w:rPr>
          <w:fldChar w:fldCharType="begin"/>
        </w:r>
        <w:r>
          <w:rPr>
            <w:noProof/>
            <w:webHidden/>
          </w:rPr>
          <w:instrText xml:space="preserve"> PAGEREF _Toc163419236 \h </w:instrText>
        </w:r>
        <w:r>
          <w:rPr>
            <w:noProof/>
            <w:webHidden/>
          </w:rPr>
        </w:r>
        <w:r>
          <w:rPr>
            <w:noProof/>
            <w:webHidden/>
          </w:rPr>
          <w:fldChar w:fldCharType="separate"/>
        </w:r>
        <w:r>
          <w:rPr>
            <w:noProof/>
            <w:webHidden/>
          </w:rPr>
          <w:t>6</w:t>
        </w:r>
        <w:r>
          <w:rPr>
            <w:noProof/>
            <w:webHidden/>
          </w:rPr>
          <w:fldChar w:fldCharType="end"/>
        </w:r>
      </w:hyperlink>
    </w:p>
    <w:p w14:paraId="671D71D7" w14:textId="065D9975" w:rsidR="005F6419" w:rsidRDefault="005F641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3419237" w:history="1">
        <w:r w:rsidRPr="00E84808">
          <w:rPr>
            <w:rStyle w:val="Hyperlink"/>
            <w:noProof/>
          </w:rPr>
          <w:t>CHƯƠNG 1 - CƠ SỞ LÝ THUYẾT</w:t>
        </w:r>
        <w:r>
          <w:rPr>
            <w:noProof/>
            <w:webHidden/>
          </w:rPr>
          <w:tab/>
        </w:r>
        <w:r>
          <w:rPr>
            <w:noProof/>
            <w:webHidden/>
          </w:rPr>
          <w:fldChar w:fldCharType="begin"/>
        </w:r>
        <w:r>
          <w:rPr>
            <w:noProof/>
            <w:webHidden/>
          </w:rPr>
          <w:instrText xml:space="preserve"> PAGEREF _Toc163419237 \h </w:instrText>
        </w:r>
        <w:r>
          <w:rPr>
            <w:noProof/>
            <w:webHidden/>
          </w:rPr>
        </w:r>
        <w:r>
          <w:rPr>
            <w:noProof/>
            <w:webHidden/>
          </w:rPr>
          <w:fldChar w:fldCharType="separate"/>
        </w:r>
        <w:r>
          <w:rPr>
            <w:noProof/>
            <w:webHidden/>
          </w:rPr>
          <w:t>7</w:t>
        </w:r>
        <w:r>
          <w:rPr>
            <w:noProof/>
            <w:webHidden/>
          </w:rPr>
          <w:fldChar w:fldCharType="end"/>
        </w:r>
      </w:hyperlink>
    </w:p>
    <w:p w14:paraId="6FA53DE3" w14:textId="34C36370" w:rsidR="005F6419" w:rsidRDefault="005F641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3419238" w:history="1">
        <w:r w:rsidRPr="00E84808">
          <w:rPr>
            <w:rStyle w:val="Hyperlink"/>
            <w:noProof/>
          </w:rPr>
          <w:t>1.1 Định nghĩa Word Embeddings - Vector hóa văn bản</w:t>
        </w:r>
        <w:r>
          <w:rPr>
            <w:noProof/>
            <w:webHidden/>
          </w:rPr>
          <w:tab/>
        </w:r>
        <w:r>
          <w:rPr>
            <w:noProof/>
            <w:webHidden/>
          </w:rPr>
          <w:fldChar w:fldCharType="begin"/>
        </w:r>
        <w:r>
          <w:rPr>
            <w:noProof/>
            <w:webHidden/>
          </w:rPr>
          <w:instrText xml:space="preserve"> PAGEREF _Toc163419238 \h </w:instrText>
        </w:r>
        <w:r>
          <w:rPr>
            <w:noProof/>
            <w:webHidden/>
          </w:rPr>
        </w:r>
        <w:r>
          <w:rPr>
            <w:noProof/>
            <w:webHidden/>
          </w:rPr>
          <w:fldChar w:fldCharType="separate"/>
        </w:r>
        <w:r>
          <w:rPr>
            <w:noProof/>
            <w:webHidden/>
          </w:rPr>
          <w:t>7</w:t>
        </w:r>
        <w:r>
          <w:rPr>
            <w:noProof/>
            <w:webHidden/>
          </w:rPr>
          <w:fldChar w:fldCharType="end"/>
        </w:r>
      </w:hyperlink>
    </w:p>
    <w:p w14:paraId="3144262D" w14:textId="66ACD37D" w:rsidR="005F6419" w:rsidRDefault="005F641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3419239" w:history="1">
        <w:r w:rsidRPr="00E84808">
          <w:rPr>
            <w:rStyle w:val="Hyperlink"/>
            <w:noProof/>
          </w:rPr>
          <w:t>1.2 Phương pháp Word Embedding cổ điển:</w:t>
        </w:r>
        <w:r>
          <w:rPr>
            <w:noProof/>
            <w:webHidden/>
          </w:rPr>
          <w:tab/>
        </w:r>
        <w:r>
          <w:rPr>
            <w:noProof/>
            <w:webHidden/>
          </w:rPr>
          <w:fldChar w:fldCharType="begin"/>
        </w:r>
        <w:r>
          <w:rPr>
            <w:noProof/>
            <w:webHidden/>
          </w:rPr>
          <w:instrText xml:space="preserve"> PAGEREF _Toc163419239 \h </w:instrText>
        </w:r>
        <w:r>
          <w:rPr>
            <w:noProof/>
            <w:webHidden/>
          </w:rPr>
        </w:r>
        <w:r>
          <w:rPr>
            <w:noProof/>
            <w:webHidden/>
          </w:rPr>
          <w:fldChar w:fldCharType="separate"/>
        </w:r>
        <w:r>
          <w:rPr>
            <w:noProof/>
            <w:webHidden/>
          </w:rPr>
          <w:t>7</w:t>
        </w:r>
        <w:r>
          <w:rPr>
            <w:noProof/>
            <w:webHidden/>
          </w:rPr>
          <w:fldChar w:fldCharType="end"/>
        </w:r>
      </w:hyperlink>
    </w:p>
    <w:p w14:paraId="1E7957CE" w14:textId="4923298A" w:rsidR="005F6419" w:rsidRDefault="005F641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3419240" w:history="1">
        <w:r w:rsidRPr="00E84808">
          <w:rPr>
            <w:rStyle w:val="Hyperlink"/>
            <w:noProof/>
          </w:rPr>
          <w:t>1.2.1 Bag of Words (BoW)</w:t>
        </w:r>
        <w:r>
          <w:rPr>
            <w:noProof/>
            <w:webHidden/>
          </w:rPr>
          <w:tab/>
        </w:r>
        <w:r>
          <w:rPr>
            <w:noProof/>
            <w:webHidden/>
          </w:rPr>
          <w:fldChar w:fldCharType="begin"/>
        </w:r>
        <w:r>
          <w:rPr>
            <w:noProof/>
            <w:webHidden/>
          </w:rPr>
          <w:instrText xml:space="preserve"> PAGEREF _Toc163419240 \h </w:instrText>
        </w:r>
        <w:r>
          <w:rPr>
            <w:noProof/>
            <w:webHidden/>
          </w:rPr>
        </w:r>
        <w:r>
          <w:rPr>
            <w:noProof/>
            <w:webHidden/>
          </w:rPr>
          <w:fldChar w:fldCharType="separate"/>
        </w:r>
        <w:r>
          <w:rPr>
            <w:noProof/>
            <w:webHidden/>
          </w:rPr>
          <w:t>8</w:t>
        </w:r>
        <w:r>
          <w:rPr>
            <w:noProof/>
            <w:webHidden/>
          </w:rPr>
          <w:fldChar w:fldCharType="end"/>
        </w:r>
      </w:hyperlink>
    </w:p>
    <w:p w14:paraId="302A29F1" w14:textId="6C5DFAB1" w:rsidR="005F6419" w:rsidRDefault="005F641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3419241" w:history="1">
        <w:r w:rsidRPr="00E84808">
          <w:rPr>
            <w:rStyle w:val="Hyperlink"/>
            <w:noProof/>
          </w:rPr>
          <w:t>1.2.2 TF-IDF</w:t>
        </w:r>
        <w:r>
          <w:rPr>
            <w:noProof/>
            <w:webHidden/>
          </w:rPr>
          <w:tab/>
        </w:r>
        <w:r>
          <w:rPr>
            <w:noProof/>
            <w:webHidden/>
          </w:rPr>
          <w:fldChar w:fldCharType="begin"/>
        </w:r>
        <w:r>
          <w:rPr>
            <w:noProof/>
            <w:webHidden/>
          </w:rPr>
          <w:instrText xml:space="preserve"> PAGEREF _Toc163419241 \h </w:instrText>
        </w:r>
        <w:r>
          <w:rPr>
            <w:noProof/>
            <w:webHidden/>
          </w:rPr>
        </w:r>
        <w:r>
          <w:rPr>
            <w:noProof/>
            <w:webHidden/>
          </w:rPr>
          <w:fldChar w:fldCharType="separate"/>
        </w:r>
        <w:r>
          <w:rPr>
            <w:noProof/>
            <w:webHidden/>
          </w:rPr>
          <w:t>8</w:t>
        </w:r>
        <w:r>
          <w:rPr>
            <w:noProof/>
            <w:webHidden/>
          </w:rPr>
          <w:fldChar w:fldCharType="end"/>
        </w:r>
      </w:hyperlink>
    </w:p>
    <w:p w14:paraId="5C97CD8D" w14:textId="512BBC18" w:rsidR="005F6419" w:rsidRDefault="005F641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3419242" w:history="1">
        <w:r w:rsidRPr="00E84808">
          <w:rPr>
            <w:rStyle w:val="Hyperlink"/>
            <w:noProof/>
          </w:rPr>
          <w:t>1.2.3 Distributional Embedding</w:t>
        </w:r>
        <w:r>
          <w:rPr>
            <w:noProof/>
            <w:webHidden/>
          </w:rPr>
          <w:tab/>
        </w:r>
        <w:r>
          <w:rPr>
            <w:noProof/>
            <w:webHidden/>
          </w:rPr>
          <w:fldChar w:fldCharType="begin"/>
        </w:r>
        <w:r>
          <w:rPr>
            <w:noProof/>
            <w:webHidden/>
          </w:rPr>
          <w:instrText xml:space="preserve"> PAGEREF _Toc163419242 \h </w:instrText>
        </w:r>
        <w:r>
          <w:rPr>
            <w:noProof/>
            <w:webHidden/>
          </w:rPr>
        </w:r>
        <w:r>
          <w:rPr>
            <w:noProof/>
            <w:webHidden/>
          </w:rPr>
          <w:fldChar w:fldCharType="separate"/>
        </w:r>
        <w:r>
          <w:rPr>
            <w:noProof/>
            <w:webHidden/>
          </w:rPr>
          <w:t>9</w:t>
        </w:r>
        <w:r>
          <w:rPr>
            <w:noProof/>
            <w:webHidden/>
          </w:rPr>
          <w:fldChar w:fldCharType="end"/>
        </w:r>
      </w:hyperlink>
    </w:p>
    <w:p w14:paraId="46B5939B" w14:textId="2DFB99A7" w:rsidR="005F6419" w:rsidRDefault="005F641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3419243" w:history="1">
        <w:r w:rsidRPr="00E84808">
          <w:rPr>
            <w:rStyle w:val="Hyperlink"/>
            <w:noProof/>
          </w:rPr>
          <w:t>1.3 Glove (Global Vector)</w:t>
        </w:r>
        <w:r>
          <w:rPr>
            <w:noProof/>
            <w:webHidden/>
          </w:rPr>
          <w:tab/>
        </w:r>
        <w:r>
          <w:rPr>
            <w:noProof/>
            <w:webHidden/>
          </w:rPr>
          <w:fldChar w:fldCharType="begin"/>
        </w:r>
        <w:r>
          <w:rPr>
            <w:noProof/>
            <w:webHidden/>
          </w:rPr>
          <w:instrText xml:space="preserve"> PAGEREF _Toc163419243 \h </w:instrText>
        </w:r>
        <w:r>
          <w:rPr>
            <w:noProof/>
            <w:webHidden/>
          </w:rPr>
        </w:r>
        <w:r>
          <w:rPr>
            <w:noProof/>
            <w:webHidden/>
          </w:rPr>
          <w:fldChar w:fldCharType="separate"/>
        </w:r>
        <w:r>
          <w:rPr>
            <w:noProof/>
            <w:webHidden/>
          </w:rPr>
          <w:t>11</w:t>
        </w:r>
        <w:r>
          <w:rPr>
            <w:noProof/>
            <w:webHidden/>
          </w:rPr>
          <w:fldChar w:fldCharType="end"/>
        </w:r>
      </w:hyperlink>
    </w:p>
    <w:p w14:paraId="3EEC850A" w14:textId="158F3156" w:rsidR="005F6419" w:rsidRDefault="005F641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3419244" w:history="1">
        <w:r w:rsidRPr="00E84808">
          <w:rPr>
            <w:rStyle w:val="Hyperlink"/>
            <w:noProof/>
          </w:rPr>
          <w:t>1.3.1 Định nghĩa và ý nghĩa của GloVe</w:t>
        </w:r>
        <w:r>
          <w:rPr>
            <w:noProof/>
            <w:webHidden/>
          </w:rPr>
          <w:tab/>
        </w:r>
        <w:r>
          <w:rPr>
            <w:noProof/>
            <w:webHidden/>
          </w:rPr>
          <w:fldChar w:fldCharType="begin"/>
        </w:r>
        <w:r>
          <w:rPr>
            <w:noProof/>
            <w:webHidden/>
          </w:rPr>
          <w:instrText xml:space="preserve"> PAGEREF _Toc163419244 \h </w:instrText>
        </w:r>
        <w:r>
          <w:rPr>
            <w:noProof/>
            <w:webHidden/>
          </w:rPr>
        </w:r>
        <w:r>
          <w:rPr>
            <w:noProof/>
            <w:webHidden/>
          </w:rPr>
          <w:fldChar w:fldCharType="separate"/>
        </w:r>
        <w:r>
          <w:rPr>
            <w:noProof/>
            <w:webHidden/>
          </w:rPr>
          <w:t>11</w:t>
        </w:r>
        <w:r>
          <w:rPr>
            <w:noProof/>
            <w:webHidden/>
          </w:rPr>
          <w:fldChar w:fldCharType="end"/>
        </w:r>
      </w:hyperlink>
    </w:p>
    <w:p w14:paraId="12B8A169" w14:textId="75BF3F94" w:rsidR="005F6419" w:rsidRDefault="005F641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3419245" w:history="1">
        <w:r w:rsidRPr="00E84808">
          <w:rPr>
            <w:rStyle w:val="Hyperlink"/>
            <w:noProof/>
          </w:rPr>
          <w:t>1.3.2 Mô hình Glove</w:t>
        </w:r>
        <w:r>
          <w:rPr>
            <w:noProof/>
            <w:webHidden/>
          </w:rPr>
          <w:tab/>
        </w:r>
        <w:r>
          <w:rPr>
            <w:noProof/>
            <w:webHidden/>
          </w:rPr>
          <w:fldChar w:fldCharType="begin"/>
        </w:r>
        <w:r>
          <w:rPr>
            <w:noProof/>
            <w:webHidden/>
          </w:rPr>
          <w:instrText xml:space="preserve"> PAGEREF _Toc163419245 \h </w:instrText>
        </w:r>
        <w:r>
          <w:rPr>
            <w:noProof/>
            <w:webHidden/>
          </w:rPr>
        </w:r>
        <w:r>
          <w:rPr>
            <w:noProof/>
            <w:webHidden/>
          </w:rPr>
          <w:fldChar w:fldCharType="separate"/>
        </w:r>
        <w:r>
          <w:rPr>
            <w:noProof/>
            <w:webHidden/>
          </w:rPr>
          <w:t>12</w:t>
        </w:r>
        <w:r>
          <w:rPr>
            <w:noProof/>
            <w:webHidden/>
          </w:rPr>
          <w:fldChar w:fldCharType="end"/>
        </w:r>
      </w:hyperlink>
    </w:p>
    <w:p w14:paraId="5014E547" w14:textId="54169A11" w:rsidR="005F6419" w:rsidRDefault="005F641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3419246" w:history="1">
        <w:r w:rsidRPr="00E84808">
          <w:rPr>
            <w:rStyle w:val="Hyperlink"/>
            <w:noProof/>
          </w:rPr>
          <w:t>1.4 Phương pháp Neural Embedding</w:t>
        </w:r>
        <w:r>
          <w:rPr>
            <w:noProof/>
            <w:webHidden/>
          </w:rPr>
          <w:tab/>
        </w:r>
        <w:r>
          <w:rPr>
            <w:noProof/>
            <w:webHidden/>
          </w:rPr>
          <w:fldChar w:fldCharType="begin"/>
        </w:r>
        <w:r>
          <w:rPr>
            <w:noProof/>
            <w:webHidden/>
          </w:rPr>
          <w:instrText xml:space="preserve"> PAGEREF _Toc163419246 \h </w:instrText>
        </w:r>
        <w:r>
          <w:rPr>
            <w:noProof/>
            <w:webHidden/>
          </w:rPr>
        </w:r>
        <w:r>
          <w:rPr>
            <w:noProof/>
            <w:webHidden/>
          </w:rPr>
          <w:fldChar w:fldCharType="separate"/>
        </w:r>
        <w:r>
          <w:rPr>
            <w:noProof/>
            <w:webHidden/>
          </w:rPr>
          <w:t>13</w:t>
        </w:r>
        <w:r>
          <w:rPr>
            <w:noProof/>
            <w:webHidden/>
          </w:rPr>
          <w:fldChar w:fldCharType="end"/>
        </w:r>
      </w:hyperlink>
    </w:p>
    <w:p w14:paraId="4CACAE1B" w14:textId="54264408" w:rsidR="005F6419" w:rsidRDefault="005F641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3419247" w:history="1">
        <w:r w:rsidRPr="00E84808">
          <w:rPr>
            <w:rStyle w:val="Hyperlink"/>
            <w:noProof/>
          </w:rPr>
          <w:t>1.4.1 Word2Vec</w:t>
        </w:r>
        <w:r>
          <w:rPr>
            <w:noProof/>
            <w:webHidden/>
          </w:rPr>
          <w:tab/>
        </w:r>
        <w:r>
          <w:rPr>
            <w:noProof/>
            <w:webHidden/>
          </w:rPr>
          <w:fldChar w:fldCharType="begin"/>
        </w:r>
        <w:r>
          <w:rPr>
            <w:noProof/>
            <w:webHidden/>
          </w:rPr>
          <w:instrText xml:space="preserve"> PAGEREF _Toc163419247 \h </w:instrText>
        </w:r>
        <w:r>
          <w:rPr>
            <w:noProof/>
            <w:webHidden/>
          </w:rPr>
        </w:r>
        <w:r>
          <w:rPr>
            <w:noProof/>
            <w:webHidden/>
          </w:rPr>
          <w:fldChar w:fldCharType="separate"/>
        </w:r>
        <w:r>
          <w:rPr>
            <w:noProof/>
            <w:webHidden/>
          </w:rPr>
          <w:t>13</w:t>
        </w:r>
        <w:r>
          <w:rPr>
            <w:noProof/>
            <w:webHidden/>
          </w:rPr>
          <w:fldChar w:fldCharType="end"/>
        </w:r>
      </w:hyperlink>
    </w:p>
    <w:p w14:paraId="17A02F6E" w14:textId="11CCF944" w:rsidR="005F6419" w:rsidRDefault="005F641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3419248" w:history="1">
        <w:r w:rsidRPr="00E84808">
          <w:rPr>
            <w:rStyle w:val="Hyperlink"/>
            <w:noProof/>
          </w:rPr>
          <w:t>1.4.2 Continous Bag of Words</w:t>
        </w:r>
        <w:r>
          <w:rPr>
            <w:noProof/>
            <w:webHidden/>
          </w:rPr>
          <w:tab/>
        </w:r>
        <w:r>
          <w:rPr>
            <w:noProof/>
            <w:webHidden/>
          </w:rPr>
          <w:fldChar w:fldCharType="begin"/>
        </w:r>
        <w:r>
          <w:rPr>
            <w:noProof/>
            <w:webHidden/>
          </w:rPr>
          <w:instrText xml:space="preserve"> PAGEREF _Toc163419248 \h </w:instrText>
        </w:r>
        <w:r>
          <w:rPr>
            <w:noProof/>
            <w:webHidden/>
          </w:rPr>
        </w:r>
        <w:r>
          <w:rPr>
            <w:noProof/>
            <w:webHidden/>
          </w:rPr>
          <w:fldChar w:fldCharType="separate"/>
        </w:r>
        <w:r>
          <w:rPr>
            <w:noProof/>
            <w:webHidden/>
          </w:rPr>
          <w:t>15</w:t>
        </w:r>
        <w:r>
          <w:rPr>
            <w:noProof/>
            <w:webHidden/>
          </w:rPr>
          <w:fldChar w:fldCharType="end"/>
        </w:r>
      </w:hyperlink>
    </w:p>
    <w:p w14:paraId="77485ED5" w14:textId="6D3A88CB" w:rsidR="005F6419" w:rsidRDefault="005F641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3419249" w:history="1">
        <w:r w:rsidRPr="00E84808">
          <w:rPr>
            <w:rStyle w:val="Hyperlink"/>
            <w:noProof/>
          </w:rPr>
          <w:t>1.4.3 Skip-gram</w:t>
        </w:r>
        <w:r>
          <w:rPr>
            <w:noProof/>
            <w:webHidden/>
          </w:rPr>
          <w:tab/>
        </w:r>
        <w:r>
          <w:rPr>
            <w:noProof/>
            <w:webHidden/>
          </w:rPr>
          <w:fldChar w:fldCharType="begin"/>
        </w:r>
        <w:r>
          <w:rPr>
            <w:noProof/>
            <w:webHidden/>
          </w:rPr>
          <w:instrText xml:space="preserve"> PAGEREF _Toc163419249 \h </w:instrText>
        </w:r>
        <w:r>
          <w:rPr>
            <w:noProof/>
            <w:webHidden/>
          </w:rPr>
        </w:r>
        <w:r>
          <w:rPr>
            <w:noProof/>
            <w:webHidden/>
          </w:rPr>
          <w:fldChar w:fldCharType="separate"/>
        </w:r>
        <w:r>
          <w:rPr>
            <w:noProof/>
            <w:webHidden/>
          </w:rPr>
          <w:t>15</w:t>
        </w:r>
        <w:r>
          <w:rPr>
            <w:noProof/>
            <w:webHidden/>
          </w:rPr>
          <w:fldChar w:fldCharType="end"/>
        </w:r>
      </w:hyperlink>
    </w:p>
    <w:p w14:paraId="2E6B0359" w14:textId="5C4FED5E" w:rsidR="005F6419" w:rsidRDefault="005F6419">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63419250" w:history="1">
        <w:r w:rsidRPr="00E84808">
          <w:rPr>
            <w:rStyle w:val="Hyperlink"/>
            <w:bCs/>
            <w:noProof/>
          </w:rPr>
          <w:t>1.4.3.1</w:t>
        </w:r>
        <w:r w:rsidRPr="00E84808">
          <w:rPr>
            <w:rStyle w:val="Hyperlink"/>
            <w:noProof/>
          </w:rPr>
          <w:t xml:space="preserve"> Ý nghĩa và định nghĩa mô hình Skip-gram</w:t>
        </w:r>
        <w:r>
          <w:rPr>
            <w:noProof/>
            <w:webHidden/>
          </w:rPr>
          <w:tab/>
        </w:r>
        <w:r>
          <w:rPr>
            <w:noProof/>
            <w:webHidden/>
          </w:rPr>
          <w:fldChar w:fldCharType="begin"/>
        </w:r>
        <w:r>
          <w:rPr>
            <w:noProof/>
            <w:webHidden/>
          </w:rPr>
          <w:instrText xml:space="preserve"> PAGEREF _Toc163419250 \h </w:instrText>
        </w:r>
        <w:r>
          <w:rPr>
            <w:noProof/>
            <w:webHidden/>
          </w:rPr>
        </w:r>
        <w:r>
          <w:rPr>
            <w:noProof/>
            <w:webHidden/>
          </w:rPr>
          <w:fldChar w:fldCharType="separate"/>
        </w:r>
        <w:r>
          <w:rPr>
            <w:noProof/>
            <w:webHidden/>
          </w:rPr>
          <w:t>15</w:t>
        </w:r>
        <w:r>
          <w:rPr>
            <w:noProof/>
            <w:webHidden/>
          </w:rPr>
          <w:fldChar w:fldCharType="end"/>
        </w:r>
      </w:hyperlink>
    </w:p>
    <w:p w14:paraId="5A6C2B72" w14:textId="479670E3" w:rsidR="005F6419" w:rsidRDefault="005F6419">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63419251" w:history="1">
        <w:r w:rsidRPr="00E84808">
          <w:rPr>
            <w:rStyle w:val="Hyperlink"/>
            <w:bCs/>
            <w:noProof/>
          </w:rPr>
          <w:t>1.4.3.2</w:t>
        </w:r>
        <w:r w:rsidRPr="00E84808">
          <w:rPr>
            <w:rStyle w:val="Hyperlink"/>
            <w:noProof/>
          </w:rPr>
          <w:t xml:space="preserve"> Huấn luyện Mô hình Skip-Gram</w:t>
        </w:r>
        <w:r>
          <w:rPr>
            <w:noProof/>
            <w:webHidden/>
          </w:rPr>
          <w:tab/>
        </w:r>
        <w:r>
          <w:rPr>
            <w:noProof/>
            <w:webHidden/>
          </w:rPr>
          <w:fldChar w:fldCharType="begin"/>
        </w:r>
        <w:r>
          <w:rPr>
            <w:noProof/>
            <w:webHidden/>
          </w:rPr>
          <w:instrText xml:space="preserve"> PAGEREF _Toc163419251 \h </w:instrText>
        </w:r>
        <w:r>
          <w:rPr>
            <w:noProof/>
            <w:webHidden/>
          </w:rPr>
        </w:r>
        <w:r>
          <w:rPr>
            <w:noProof/>
            <w:webHidden/>
          </w:rPr>
          <w:fldChar w:fldCharType="separate"/>
        </w:r>
        <w:r>
          <w:rPr>
            <w:noProof/>
            <w:webHidden/>
          </w:rPr>
          <w:t>18</w:t>
        </w:r>
        <w:r>
          <w:rPr>
            <w:noProof/>
            <w:webHidden/>
          </w:rPr>
          <w:fldChar w:fldCharType="end"/>
        </w:r>
      </w:hyperlink>
    </w:p>
    <w:p w14:paraId="02CBA483" w14:textId="452EEB7D" w:rsidR="005F6419" w:rsidRDefault="005F6419">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63419252" w:history="1">
        <w:r w:rsidRPr="00E84808">
          <w:rPr>
            <w:rStyle w:val="Hyperlink"/>
            <w:bCs/>
            <w:noProof/>
          </w:rPr>
          <w:t>1.4.3.3</w:t>
        </w:r>
        <w:r w:rsidRPr="00E84808">
          <w:rPr>
            <w:rStyle w:val="Hyperlink"/>
            <w:noProof/>
          </w:rPr>
          <w:t xml:space="preserve"> Khi nào dùng Skip-gram</w:t>
        </w:r>
        <w:r>
          <w:rPr>
            <w:noProof/>
            <w:webHidden/>
          </w:rPr>
          <w:tab/>
        </w:r>
        <w:r>
          <w:rPr>
            <w:noProof/>
            <w:webHidden/>
          </w:rPr>
          <w:fldChar w:fldCharType="begin"/>
        </w:r>
        <w:r>
          <w:rPr>
            <w:noProof/>
            <w:webHidden/>
          </w:rPr>
          <w:instrText xml:space="preserve"> PAGEREF _Toc163419252 \h </w:instrText>
        </w:r>
        <w:r>
          <w:rPr>
            <w:noProof/>
            <w:webHidden/>
          </w:rPr>
        </w:r>
        <w:r>
          <w:rPr>
            <w:noProof/>
            <w:webHidden/>
          </w:rPr>
          <w:fldChar w:fldCharType="separate"/>
        </w:r>
        <w:r>
          <w:rPr>
            <w:noProof/>
            <w:webHidden/>
          </w:rPr>
          <w:t>20</w:t>
        </w:r>
        <w:r>
          <w:rPr>
            <w:noProof/>
            <w:webHidden/>
          </w:rPr>
          <w:fldChar w:fldCharType="end"/>
        </w:r>
      </w:hyperlink>
    </w:p>
    <w:p w14:paraId="5972DEE0" w14:textId="728CAFB1" w:rsidR="005F6419" w:rsidRDefault="005F6419">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3419253" w:history="1">
        <w:r w:rsidRPr="00E84808">
          <w:rPr>
            <w:rStyle w:val="Hyperlink"/>
            <w:noProof/>
          </w:rPr>
          <w:t>1.4.4 Mô hình Túi từ Liên tục (CBOW)</w:t>
        </w:r>
        <w:r>
          <w:rPr>
            <w:noProof/>
            <w:webHidden/>
          </w:rPr>
          <w:tab/>
        </w:r>
        <w:r>
          <w:rPr>
            <w:noProof/>
            <w:webHidden/>
          </w:rPr>
          <w:fldChar w:fldCharType="begin"/>
        </w:r>
        <w:r>
          <w:rPr>
            <w:noProof/>
            <w:webHidden/>
          </w:rPr>
          <w:instrText xml:space="preserve"> PAGEREF _Toc163419253 \h </w:instrText>
        </w:r>
        <w:r>
          <w:rPr>
            <w:noProof/>
            <w:webHidden/>
          </w:rPr>
        </w:r>
        <w:r>
          <w:rPr>
            <w:noProof/>
            <w:webHidden/>
          </w:rPr>
          <w:fldChar w:fldCharType="separate"/>
        </w:r>
        <w:r>
          <w:rPr>
            <w:noProof/>
            <w:webHidden/>
          </w:rPr>
          <w:t>20</w:t>
        </w:r>
        <w:r>
          <w:rPr>
            <w:noProof/>
            <w:webHidden/>
          </w:rPr>
          <w:fldChar w:fldCharType="end"/>
        </w:r>
      </w:hyperlink>
    </w:p>
    <w:p w14:paraId="26DD1471" w14:textId="335ECEC0" w:rsidR="005F6419" w:rsidRDefault="005F6419">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63419254" w:history="1">
        <w:r w:rsidRPr="00E84808">
          <w:rPr>
            <w:rStyle w:val="Hyperlink"/>
            <w:bCs/>
            <w:noProof/>
          </w:rPr>
          <w:t>1.4.4.1</w:t>
        </w:r>
        <w:r w:rsidRPr="00E84808">
          <w:rPr>
            <w:rStyle w:val="Hyperlink"/>
            <w:noProof/>
          </w:rPr>
          <w:t xml:space="preserve"> Ý nghĩa và định nghĩa mô hình CBOW</w:t>
        </w:r>
        <w:r>
          <w:rPr>
            <w:noProof/>
            <w:webHidden/>
          </w:rPr>
          <w:tab/>
        </w:r>
        <w:r>
          <w:rPr>
            <w:noProof/>
            <w:webHidden/>
          </w:rPr>
          <w:fldChar w:fldCharType="begin"/>
        </w:r>
        <w:r>
          <w:rPr>
            <w:noProof/>
            <w:webHidden/>
          </w:rPr>
          <w:instrText xml:space="preserve"> PAGEREF _Toc163419254 \h </w:instrText>
        </w:r>
        <w:r>
          <w:rPr>
            <w:noProof/>
            <w:webHidden/>
          </w:rPr>
        </w:r>
        <w:r>
          <w:rPr>
            <w:noProof/>
            <w:webHidden/>
          </w:rPr>
          <w:fldChar w:fldCharType="separate"/>
        </w:r>
        <w:r>
          <w:rPr>
            <w:noProof/>
            <w:webHidden/>
          </w:rPr>
          <w:t>20</w:t>
        </w:r>
        <w:r>
          <w:rPr>
            <w:noProof/>
            <w:webHidden/>
          </w:rPr>
          <w:fldChar w:fldCharType="end"/>
        </w:r>
      </w:hyperlink>
    </w:p>
    <w:p w14:paraId="0A65EE19" w14:textId="2CC68F01" w:rsidR="005F6419" w:rsidRDefault="005F6419">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63419255" w:history="1">
        <w:r w:rsidRPr="00E84808">
          <w:rPr>
            <w:rStyle w:val="Hyperlink"/>
            <w:bCs/>
            <w:noProof/>
          </w:rPr>
          <w:t>1.4.4.2</w:t>
        </w:r>
        <w:r w:rsidRPr="00E84808">
          <w:rPr>
            <w:rStyle w:val="Hyperlink"/>
            <w:noProof/>
          </w:rPr>
          <w:t xml:space="preserve"> Huấn luyện mô hình CBOW</w:t>
        </w:r>
        <w:r>
          <w:rPr>
            <w:noProof/>
            <w:webHidden/>
          </w:rPr>
          <w:tab/>
        </w:r>
        <w:r>
          <w:rPr>
            <w:noProof/>
            <w:webHidden/>
          </w:rPr>
          <w:fldChar w:fldCharType="begin"/>
        </w:r>
        <w:r>
          <w:rPr>
            <w:noProof/>
            <w:webHidden/>
          </w:rPr>
          <w:instrText xml:space="preserve"> PAGEREF _Toc163419255 \h </w:instrText>
        </w:r>
        <w:r>
          <w:rPr>
            <w:noProof/>
            <w:webHidden/>
          </w:rPr>
        </w:r>
        <w:r>
          <w:rPr>
            <w:noProof/>
            <w:webHidden/>
          </w:rPr>
          <w:fldChar w:fldCharType="separate"/>
        </w:r>
        <w:r>
          <w:rPr>
            <w:noProof/>
            <w:webHidden/>
          </w:rPr>
          <w:t>22</w:t>
        </w:r>
        <w:r>
          <w:rPr>
            <w:noProof/>
            <w:webHidden/>
          </w:rPr>
          <w:fldChar w:fldCharType="end"/>
        </w:r>
      </w:hyperlink>
    </w:p>
    <w:p w14:paraId="036BEDA8" w14:textId="48D776A5" w:rsidR="005F6419" w:rsidRDefault="005F6419">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63419256" w:history="1">
        <w:r w:rsidRPr="00E84808">
          <w:rPr>
            <w:rStyle w:val="Hyperlink"/>
            <w:bCs/>
            <w:noProof/>
          </w:rPr>
          <w:t>1.4.4.3</w:t>
        </w:r>
        <w:r w:rsidRPr="00E84808">
          <w:rPr>
            <w:rStyle w:val="Hyperlink"/>
            <w:noProof/>
          </w:rPr>
          <w:t xml:space="preserve"> Khi nào dùng CBOW</w:t>
        </w:r>
        <w:r>
          <w:rPr>
            <w:noProof/>
            <w:webHidden/>
          </w:rPr>
          <w:tab/>
        </w:r>
        <w:r>
          <w:rPr>
            <w:noProof/>
            <w:webHidden/>
          </w:rPr>
          <w:fldChar w:fldCharType="begin"/>
        </w:r>
        <w:r>
          <w:rPr>
            <w:noProof/>
            <w:webHidden/>
          </w:rPr>
          <w:instrText xml:space="preserve"> PAGEREF _Toc163419256 \h </w:instrText>
        </w:r>
        <w:r>
          <w:rPr>
            <w:noProof/>
            <w:webHidden/>
          </w:rPr>
        </w:r>
        <w:r>
          <w:rPr>
            <w:noProof/>
            <w:webHidden/>
          </w:rPr>
          <w:fldChar w:fldCharType="separate"/>
        </w:r>
        <w:r>
          <w:rPr>
            <w:noProof/>
            <w:webHidden/>
          </w:rPr>
          <w:t>23</w:t>
        </w:r>
        <w:r>
          <w:rPr>
            <w:noProof/>
            <w:webHidden/>
          </w:rPr>
          <w:fldChar w:fldCharType="end"/>
        </w:r>
      </w:hyperlink>
    </w:p>
    <w:p w14:paraId="5E88FED3" w14:textId="5B56DB86" w:rsidR="005F6419" w:rsidRDefault="005F6419">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3419257" w:history="1">
        <w:r w:rsidRPr="00E84808">
          <w:rPr>
            <w:rStyle w:val="Hyperlink"/>
            <w:noProof/>
          </w:rPr>
          <w:t>1.5 FastText</w:t>
        </w:r>
        <w:r>
          <w:rPr>
            <w:noProof/>
            <w:webHidden/>
          </w:rPr>
          <w:tab/>
        </w:r>
        <w:r>
          <w:rPr>
            <w:noProof/>
            <w:webHidden/>
          </w:rPr>
          <w:fldChar w:fldCharType="begin"/>
        </w:r>
        <w:r>
          <w:rPr>
            <w:noProof/>
            <w:webHidden/>
          </w:rPr>
          <w:instrText xml:space="preserve"> PAGEREF _Toc163419257 \h </w:instrText>
        </w:r>
        <w:r>
          <w:rPr>
            <w:noProof/>
            <w:webHidden/>
          </w:rPr>
        </w:r>
        <w:r>
          <w:rPr>
            <w:noProof/>
            <w:webHidden/>
          </w:rPr>
          <w:fldChar w:fldCharType="separate"/>
        </w:r>
        <w:r>
          <w:rPr>
            <w:noProof/>
            <w:webHidden/>
          </w:rPr>
          <w:t>23</w:t>
        </w:r>
        <w:r>
          <w:rPr>
            <w:noProof/>
            <w:webHidden/>
          </w:rPr>
          <w:fldChar w:fldCharType="end"/>
        </w:r>
      </w:hyperlink>
    </w:p>
    <w:p w14:paraId="48A4D8B7" w14:textId="14AE101B" w:rsidR="005F6419" w:rsidRDefault="005F6419">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3419258" w:history="1">
        <w:r w:rsidRPr="00E84808">
          <w:rPr>
            <w:rStyle w:val="Hyperlink"/>
            <w:noProof/>
          </w:rPr>
          <w:t>TÀI LIỆU THAM KHẢO</w:t>
        </w:r>
        <w:r>
          <w:rPr>
            <w:noProof/>
            <w:webHidden/>
          </w:rPr>
          <w:tab/>
        </w:r>
        <w:r>
          <w:rPr>
            <w:noProof/>
            <w:webHidden/>
          </w:rPr>
          <w:fldChar w:fldCharType="begin"/>
        </w:r>
        <w:r>
          <w:rPr>
            <w:noProof/>
            <w:webHidden/>
          </w:rPr>
          <w:instrText xml:space="preserve"> PAGEREF _Toc163419258 \h </w:instrText>
        </w:r>
        <w:r>
          <w:rPr>
            <w:noProof/>
            <w:webHidden/>
          </w:rPr>
        </w:r>
        <w:r>
          <w:rPr>
            <w:noProof/>
            <w:webHidden/>
          </w:rPr>
          <w:fldChar w:fldCharType="separate"/>
        </w:r>
        <w:r>
          <w:rPr>
            <w:noProof/>
            <w:webHidden/>
          </w:rPr>
          <w:t>24</w:t>
        </w:r>
        <w:r>
          <w:rPr>
            <w:noProof/>
            <w:webHidden/>
          </w:rPr>
          <w:fldChar w:fldCharType="end"/>
        </w:r>
      </w:hyperlink>
    </w:p>
    <w:p w14:paraId="4C42702C" w14:textId="77777777" w:rsidR="005F6419" w:rsidRDefault="009D6E2E" w:rsidP="001B60F3">
      <w:pPr>
        <w:pStyle w:val="Heading1"/>
        <w:numPr>
          <w:ilvl w:val="0"/>
          <w:numId w:val="0"/>
        </w:numPr>
        <w:jc w:val="center"/>
        <w:rPr>
          <w:sz w:val="26"/>
          <w:szCs w:val="26"/>
        </w:rPr>
      </w:pPr>
      <w:r>
        <w:rPr>
          <w:sz w:val="26"/>
          <w:szCs w:val="26"/>
        </w:rPr>
        <w:fldChar w:fldCharType="end"/>
      </w:r>
      <w:bookmarkStart w:id="2" w:name="_Toc163419236"/>
    </w:p>
    <w:p w14:paraId="4ED2158E" w14:textId="7C7C6BD9" w:rsidR="00B87DDA" w:rsidRPr="001B60F3" w:rsidRDefault="00B87DDA" w:rsidP="001B60F3">
      <w:pPr>
        <w:pStyle w:val="Heading1"/>
        <w:numPr>
          <w:ilvl w:val="0"/>
          <w:numId w:val="0"/>
        </w:numPr>
        <w:jc w:val="center"/>
        <w:rPr>
          <w:sz w:val="26"/>
          <w:szCs w:val="26"/>
        </w:rPr>
      </w:pPr>
      <w:r>
        <w:lastRenderedPageBreak/>
        <w:t>DANH MỤC HÌNH ẢNH, BẢNG BIỂU VÀ ĐỒ THỊ</w:t>
      </w:r>
      <w:bookmarkEnd w:id="2"/>
    </w:p>
    <w:p w14:paraId="00856EE7" w14:textId="3EFF342B" w:rsidR="008075D1" w:rsidRPr="008075D1" w:rsidRDefault="008075D1">
      <w:pPr>
        <w:pStyle w:val="TableofFigures"/>
        <w:tabs>
          <w:tab w:val="right" w:leader="dot" w:pos="9111"/>
        </w:tabs>
        <w:rPr>
          <w:b/>
          <w:bCs/>
          <w:sz w:val="32"/>
          <w:szCs w:val="32"/>
        </w:rPr>
      </w:pPr>
      <w:r>
        <w:rPr>
          <w:b/>
          <w:bCs/>
          <w:sz w:val="32"/>
          <w:szCs w:val="32"/>
        </w:rPr>
        <w:t>Danh mục hình ảnh</w:t>
      </w:r>
    </w:p>
    <w:p w14:paraId="4F8CB185" w14:textId="43757BA1" w:rsidR="005F6419" w:rsidRDefault="00911DC5">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"Hình" </w:instrText>
      </w:r>
      <w:r>
        <w:fldChar w:fldCharType="separate"/>
      </w:r>
      <w:hyperlink w:anchor="_Toc163419494" w:history="1">
        <w:r w:rsidR="005F6419" w:rsidRPr="00370979">
          <w:rPr>
            <w:rStyle w:val="Hyperlink"/>
            <w:noProof/>
          </w:rPr>
          <w:t>Hình 1.1 Word Embeddings</w:t>
        </w:r>
        <w:r w:rsidR="005F6419">
          <w:rPr>
            <w:noProof/>
            <w:webHidden/>
          </w:rPr>
          <w:tab/>
        </w:r>
        <w:r w:rsidR="005F6419">
          <w:rPr>
            <w:noProof/>
            <w:webHidden/>
          </w:rPr>
          <w:fldChar w:fldCharType="begin"/>
        </w:r>
        <w:r w:rsidR="005F6419">
          <w:rPr>
            <w:noProof/>
            <w:webHidden/>
          </w:rPr>
          <w:instrText xml:space="preserve"> PAGEREF _Toc163419494 \h </w:instrText>
        </w:r>
        <w:r w:rsidR="005F6419">
          <w:rPr>
            <w:noProof/>
            <w:webHidden/>
          </w:rPr>
        </w:r>
        <w:r w:rsidR="005F6419">
          <w:rPr>
            <w:noProof/>
            <w:webHidden/>
          </w:rPr>
          <w:fldChar w:fldCharType="separate"/>
        </w:r>
        <w:r w:rsidR="005F6419">
          <w:rPr>
            <w:noProof/>
            <w:webHidden/>
          </w:rPr>
          <w:t>7</w:t>
        </w:r>
        <w:r w:rsidR="005F6419">
          <w:rPr>
            <w:noProof/>
            <w:webHidden/>
          </w:rPr>
          <w:fldChar w:fldCharType="end"/>
        </w:r>
      </w:hyperlink>
    </w:p>
    <w:p w14:paraId="638320D8" w14:textId="6D5A658E"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495" w:history="1">
        <w:r w:rsidRPr="00370979">
          <w:rPr>
            <w:rStyle w:val="Hyperlink"/>
            <w:noProof/>
          </w:rPr>
          <w:t>Hình 1.2 Ví dụ biểu diễn One-hot BOW của mỗi từ trong văn bản</w:t>
        </w:r>
        <w:r>
          <w:rPr>
            <w:noProof/>
            <w:webHidden/>
          </w:rPr>
          <w:tab/>
        </w:r>
        <w:r>
          <w:rPr>
            <w:noProof/>
            <w:webHidden/>
          </w:rPr>
          <w:fldChar w:fldCharType="begin"/>
        </w:r>
        <w:r>
          <w:rPr>
            <w:noProof/>
            <w:webHidden/>
          </w:rPr>
          <w:instrText xml:space="preserve"> PAGEREF _Toc163419495 \h </w:instrText>
        </w:r>
        <w:r>
          <w:rPr>
            <w:noProof/>
            <w:webHidden/>
          </w:rPr>
        </w:r>
        <w:r>
          <w:rPr>
            <w:noProof/>
            <w:webHidden/>
          </w:rPr>
          <w:fldChar w:fldCharType="separate"/>
        </w:r>
        <w:r>
          <w:rPr>
            <w:noProof/>
            <w:webHidden/>
          </w:rPr>
          <w:t>8</w:t>
        </w:r>
        <w:r>
          <w:rPr>
            <w:noProof/>
            <w:webHidden/>
          </w:rPr>
          <w:fldChar w:fldCharType="end"/>
        </w:r>
      </w:hyperlink>
    </w:p>
    <w:p w14:paraId="388FDD07" w14:textId="7EB0A633"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496" w:history="1">
        <w:r w:rsidRPr="00370979">
          <w:rPr>
            <w:rStyle w:val="Hyperlink"/>
            <w:noProof/>
          </w:rPr>
          <w:t>Hình 1.3 Ma trận thuật toán Distributional Embedding</w:t>
        </w:r>
        <w:r>
          <w:rPr>
            <w:noProof/>
            <w:webHidden/>
          </w:rPr>
          <w:tab/>
        </w:r>
        <w:r>
          <w:rPr>
            <w:noProof/>
            <w:webHidden/>
          </w:rPr>
          <w:fldChar w:fldCharType="begin"/>
        </w:r>
        <w:r>
          <w:rPr>
            <w:noProof/>
            <w:webHidden/>
          </w:rPr>
          <w:instrText xml:space="preserve"> PAGEREF _Toc163419496 \h </w:instrText>
        </w:r>
        <w:r>
          <w:rPr>
            <w:noProof/>
            <w:webHidden/>
          </w:rPr>
        </w:r>
        <w:r>
          <w:rPr>
            <w:noProof/>
            <w:webHidden/>
          </w:rPr>
          <w:fldChar w:fldCharType="separate"/>
        </w:r>
        <w:r>
          <w:rPr>
            <w:noProof/>
            <w:webHidden/>
          </w:rPr>
          <w:t>10</w:t>
        </w:r>
        <w:r>
          <w:rPr>
            <w:noProof/>
            <w:webHidden/>
          </w:rPr>
          <w:fldChar w:fldCharType="end"/>
        </w:r>
      </w:hyperlink>
    </w:p>
    <w:p w14:paraId="021F383A" w14:textId="407FD367"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497" w:history="1">
        <w:r w:rsidRPr="00370979">
          <w:rPr>
            <w:rStyle w:val="Hyperlink"/>
            <w:noProof/>
          </w:rPr>
          <w:t>Hình 1.4 Co-occurrence Matrix</w:t>
        </w:r>
        <w:r>
          <w:rPr>
            <w:noProof/>
            <w:webHidden/>
          </w:rPr>
          <w:tab/>
        </w:r>
        <w:r>
          <w:rPr>
            <w:noProof/>
            <w:webHidden/>
          </w:rPr>
          <w:fldChar w:fldCharType="begin"/>
        </w:r>
        <w:r>
          <w:rPr>
            <w:noProof/>
            <w:webHidden/>
          </w:rPr>
          <w:instrText xml:space="preserve"> PAGEREF _Toc163419497 \h </w:instrText>
        </w:r>
        <w:r>
          <w:rPr>
            <w:noProof/>
            <w:webHidden/>
          </w:rPr>
        </w:r>
        <w:r>
          <w:rPr>
            <w:noProof/>
            <w:webHidden/>
          </w:rPr>
          <w:fldChar w:fldCharType="separate"/>
        </w:r>
        <w:r>
          <w:rPr>
            <w:noProof/>
            <w:webHidden/>
          </w:rPr>
          <w:t>10</w:t>
        </w:r>
        <w:r>
          <w:rPr>
            <w:noProof/>
            <w:webHidden/>
          </w:rPr>
          <w:fldChar w:fldCharType="end"/>
        </w:r>
      </w:hyperlink>
    </w:p>
    <w:p w14:paraId="02BCC504" w14:textId="140CAB8B"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498" w:history="1">
        <w:r w:rsidRPr="00370979">
          <w:rPr>
            <w:rStyle w:val="Hyperlink"/>
            <w:noProof/>
          </w:rPr>
          <w:t>Hình 1.5 Vector biểu diễn word2vec</w:t>
        </w:r>
        <w:r>
          <w:rPr>
            <w:noProof/>
            <w:webHidden/>
          </w:rPr>
          <w:tab/>
        </w:r>
        <w:r>
          <w:rPr>
            <w:noProof/>
            <w:webHidden/>
          </w:rPr>
          <w:fldChar w:fldCharType="begin"/>
        </w:r>
        <w:r>
          <w:rPr>
            <w:noProof/>
            <w:webHidden/>
          </w:rPr>
          <w:instrText xml:space="preserve"> PAGEREF _Toc163419498 \h </w:instrText>
        </w:r>
        <w:r>
          <w:rPr>
            <w:noProof/>
            <w:webHidden/>
          </w:rPr>
        </w:r>
        <w:r>
          <w:rPr>
            <w:noProof/>
            <w:webHidden/>
          </w:rPr>
          <w:fldChar w:fldCharType="separate"/>
        </w:r>
        <w:r>
          <w:rPr>
            <w:noProof/>
            <w:webHidden/>
          </w:rPr>
          <w:t>14</w:t>
        </w:r>
        <w:r>
          <w:rPr>
            <w:noProof/>
            <w:webHidden/>
          </w:rPr>
          <w:fldChar w:fldCharType="end"/>
        </w:r>
      </w:hyperlink>
    </w:p>
    <w:p w14:paraId="1EDEE9EC" w14:textId="2044C87C"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499" w:history="1">
        <w:r w:rsidRPr="00370979">
          <w:rPr>
            <w:rStyle w:val="Hyperlink"/>
            <w:noProof/>
          </w:rPr>
          <w:t>Hình 1.6 CBOW và Skip-gram</w:t>
        </w:r>
        <w:r>
          <w:rPr>
            <w:noProof/>
            <w:webHidden/>
          </w:rPr>
          <w:tab/>
        </w:r>
        <w:r>
          <w:rPr>
            <w:noProof/>
            <w:webHidden/>
          </w:rPr>
          <w:fldChar w:fldCharType="begin"/>
        </w:r>
        <w:r>
          <w:rPr>
            <w:noProof/>
            <w:webHidden/>
          </w:rPr>
          <w:instrText xml:space="preserve"> PAGEREF _Toc163419499 \h </w:instrText>
        </w:r>
        <w:r>
          <w:rPr>
            <w:noProof/>
            <w:webHidden/>
          </w:rPr>
        </w:r>
        <w:r>
          <w:rPr>
            <w:noProof/>
            <w:webHidden/>
          </w:rPr>
          <w:fldChar w:fldCharType="separate"/>
        </w:r>
        <w:r>
          <w:rPr>
            <w:noProof/>
            <w:webHidden/>
          </w:rPr>
          <w:t>15</w:t>
        </w:r>
        <w:r>
          <w:rPr>
            <w:noProof/>
            <w:webHidden/>
          </w:rPr>
          <w:fldChar w:fldCharType="end"/>
        </w:r>
      </w:hyperlink>
    </w:p>
    <w:p w14:paraId="68C0C770" w14:textId="718642F3"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500" w:history="1">
        <w:r w:rsidRPr="00370979">
          <w:rPr>
            <w:rStyle w:val="Hyperlink"/>
            <w:noProof/>
          </w:rPr>
          <w:t>Hình 1.7 Mô hình và thuật toán kiến trúc của mạng Skip-gram</w:t>
        </w:r>
        <w:r>
          <w:rPr>
            <w:noProof/>
            <w:webHidden/>
          </w:rPr>
          <w:tab/>
        </w:r>
        <w:r>
          <w:rPr>
            <w:noProof/>
            <w:webHidden/>
          </w:rPr>
          <w:fldChar w:fldCharType="begin"/>
        </w:r>
        <w:r>
          <w:rPr>
            <w:noProof/>
            <w:webHidden/>
          </w:rPr>
          <w:instrText xml:space="preserve"> PAGEREF _Toc163419500 \h </w:instrText>
        </w:r>
        <w:r>
          <w:rPr>
            <w:noProof/>
            <w:webHidden/>
          </w:rPr>
        </w:r>
        <w:r>
          <w:rPr>
            <w:noProof/>
            <w:webHidden/>
          </w:rPr>
          <w:fldChar w:fldCharType="separate"/>
        </w:r>
        <w:r>
          <w:rPr>
            <w:noProof/>
            <w:webHidden/>
          </w:rPr>
          <w:t>15</w:t>
        </w:r>
        <w:r>
          <w:rPr>
            <w:noProof/>
            <w:webHidden/>
          </w:rPr>
          <w:fldChar w:fldCharType="end"/>
        </w:r>
      </w:hyperlink>
    </w:p>
    <w:p w14:paraId="46AFFB8A" w14:textId="503A9CB5"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501" w:history="1">
        <w:r w:rsidRPr="00370979">
          <w:rPr>
            <w:rStyle w:val="Hyperlink"/>
            <w:noProof/>
          </w:rPr>
          <w:t>Hình 1.8 Mô hình kiến trúc của mạng Skip-gram</w:t>
        </w:r>
        <w:r>
          <w:rPr>
            <w:noProof/>
            <w:webHidden/>
          </w:rPr>
          <w:tab/>
        </w:r>
        <w:r>
          <w:rPr>
            <w:noProof/>
            <w:webHidden/>
          </w:rPr>
          <w:fldChar w:fldCharType="begin"/>
        </w:r>
        <w:r>
          <w:rPr>
            <w:noProof/>
            <w:webHidden/>
          </w:rPr>
          <w:instrText xml:space="preserve"> PAGEREF _Toc163419501 \h </w:instrText>
        </w:r>
        <w:r>
          <w:rPr>
            <w:noProof/>
            <w:webHidden/>
          </w:rPr>
        </w:r>
        <w:r>
          <w:rPr>
            <w:noProof/>
            <w:webHidden/>
          </w:rPr>
          <w:fldChar w:fldCharType="separate"/>
        </w:r>
        <w:r>
          <w:rPr>
            <w:noProof/>
            <w:webHidden/>
          </w:rPr>
          <w:t>16</w:t>
        </w:r>
        <w:r>
          <w:rPr>
            <w:noProof/>
            <w:webHidden/>
          </w:rPr>
          <w:fldChar w:fldCharType="end"/>
        </w:r>
      </w:hyperlink>
    </w:p>
    <w:p w14:paraId="6851AD87" w14:textId="0F11A6EB"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502" w:history="1">
        <w:r w:rsidRPr="00370979">
          <w:rPr>
            <w:rStyle w:val="Hyperlink"/>
            <w:noProof/>
          </w:rPr>
          <w:t>Hình 1.9 Mô hình Skip-gram</w:t>
        </w:r>
        <w:r>
          <w:rPr>
            <w:noProof/>
            <w:webHidden/>
          </w:rPr>
          <w:tab/>
        </w:r>
        <w:r>
          <w:rPr>
            <w:noProof/>
            <w:webHidden/>
          </w:rPr>
          <w:fldChar w:fldCharType="begin"/>
        </w:r>
        <w:r>
          <w:rPr>
            <w:noProof/>
            <w:webHidden/>
          </w:rPr>
          <w:instrText xml:space="preserve"> PAGEREF _Toc163419502 \h </w:instrText>
        </w:r>
        <w:r>
          <w:rPr>
            <w:noProof/>
            <w:webHidden/>
          </w:rPr>
        </w:r>
        <w:r>
          <w:rPr>
            <w:noProof/>
            <w:webHidden/>
          </w:rPr>
          <w:fldChar w:fldCharType="separate"/>
        </w:r>
        <w:r>
          <w:rPr>
            <w:noProof/>
            <w:webHidden/>
          </w:rPr>
          <w:t>16</w:t>
        </w:r>
        <w:r>
          <w:rPr>
            <w:noProof/>
            <w:webHidden/>
          </w:rPr>
          <w:fldChar w:fldCharType="end"/>
        </w:r>
      </w:hyperlink>
    </w:p>
    <w:p w14:paraId="207B106D" w14:textId="51B74C1A"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503" w:history="1">
        <w:r w:rsidRPr="00370979">
          <w:rPr>
            <w:rStyle w:val="Hyperlink"/>
            <w:noProof/>
          </w:rPr>
          <w:t>Hình 1.10 Mô hình và thuật toán CBOW</w:t>
        </w:r>
        <w:r>
          <w:rPr>
            <w:noProof/>
            <w:webHidden/>
          </w:rPr>
          <w:tab/>
        </w:r>
        <w:r>
          <w:rPr>
            <w:noProof/>
            <w:webHidden/>
          </w:rPr>
          <w:fldChar w:fldCharType="begin"/>
        </w:r>
        <w:r>
          <w:rPr>
            <w:noProof/>
            <w:webHidden/>
          </w:rPr>
          <w:instrText xml:space="preserve"> PAGEREF _Toc163419503 \h </w:instrText>
        </w:r>
        <w:r>
          <w:rPr>
            <w:noProof/>
            <w:webHidden/>
          </w:rPr>
        </w:r>
        <w:r>
          <w:rPr>
            <w:noProof/>
            <w:webHidden/>
          </w:rPr>
          <w:fldChar w:fldCharType="separate"/>
        </w:r>
        <w:r>
          <w:rPr>
            <w:noProof/>
            <w:webHidden/>
          </w:rPr>
          <w:t>20</w:t>
        </w:r>
        <w:r>
          <w:rPr>
            <w:noProof/>
            <w:webHidden/>
          </w:rPr>
          <w:fldChar w:fldCharType="end"/>
        </w:r>
      </w:hyperlink>
    </w:p>
    <w:p w14:paraId="2C31ED28" w14:textId="1EEF35C7" w:rsidR="005F6419" w:rsidRDefault="005F6419">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3419504" w:history="1">
        <w:r w:rsidRPr="00370979">
          <w:rPr>
            <w:rStyle w:val="Hyperlink"/>
            <w:noProof/>
          </w:rPr>
          <w:t>Hình 1.11 Mô hình CBOW</w:t>
        </w:r>
        <w:r>
          <w:rPr>
            <w:noProof/>
            <w:webHidden/>
          </w:rPr>
          <w:tab/>
        </w:r>
        <w:r>
          <w:rPr>
            <w:noProof/>
            <w:webHidden/>
          </w:rPr>
          <w:fldChar w:fldCharType="begin"/>
        </w:r>
        <w:r>
          <w:rPr>
            <w:noProof/>
            <w:webHidden/>
          </w:rPr>
          <w:instrText xml:space="preserve"> PAGEREF _Toc163419504 \h </w:instrText>
        </w:r>
        <w:r>
          <w:rPr>
            <w:noProof/>
            <w:webHidden/>
          </w:rPr>
        </w:r>
        <w:r>
          <w:rPr>
            <w:noProof/>
            <w:webHidden/>
          </w:rPr>
          <w:fldChar w:fldCharType="separate"/>
        </w:r>
        <w:r>
          <w:rPr>
            <w:noProof/>
            <w:webHidden/>
          </w:rPr>
          <w:t>21</w:t>
        </w:r>
        <w:r>
          <w:rPr>
            <w:noProof/>
            <w:webHidden/>
          </w:rPr>
          <w:fldChar w:fldCharType="end"/>
        </w:r>
      </w:hyperlink>
    </w:p>
    <w:p w14:paraId="0B5E846F" w14:textId="1263DCEB" w:rsidR="00E66AFF" w:rsidRDefault="00911DC5" w:rsidP="0065265F">
      <w:pPr>
        <w:rPr>
          <w:b/>
          <w:bCs/>
          <w:noProof/>
          <w:sz w:val="26"/>
        </w:rPr>
      </w:pPr>
      <w:r>
        <w:rPr>
          <w:b/>
          <w:bCs/>
          <w:noProof/>
          <w:sz w:val="26"/>
        </w:rPr>
        <w:fldChar w:fldCharType="end"/>
      </w:r>
    </w:p>
    <w:p w14:paraId="71E0D810" w14:textId="59CDDCE4" w:rsidR="00E66AFF" w:rsidRDefault="008075D1" w:rsidP="00E66AFF">
      <w:pPr>
        <w:spacing w:line="360" w:lineRule="auto"/>
        <w:rPr>
          <w:b/>
          <w:bCs/>
          <w:noProof/>
          <w:sz w:val="32"/>
          <w:szCs w:val="32"/>
        </w:rPr>
      </w:pPr>
      <w:r>
        <w:rPr>
          <w:b/>
          <w:bCs/>
          <w:noProof/>
          <w:sz w:val="32"/>
          <w:szCs w:val="32"/>
        </w:rPr>
        <w:t>Danh mục bảng biểu</w:t>
      </w:r>
    </w:p>
    <w:p w14:paraId="270D3FE0" w14:textId="2FECF2AC" w:rsidR="00B87DDA" w:rsidRDefault="00B87DDA">
      <w:pPr>
        <w:spacing w:after="200" w:line="276" w:lineRule="auto"/>
        <w:rPr>
          <w:sz w:val="26"/>
          <w:szCs w:val="26"/>
        </w:rPr>
      </w:pPr>
    </w:p>
    <w:p w14:paraId="4DE3AE5F" w14:textId="77777777" w:rsidR="00306BAE" w:rsidRDefault="00306BAE">
      <w:pPr>
        <w:spacing w:after="200" w:line="276" w:lineRule="auto"/>
        <w:rPr>
          <w:sz w:val="26"/>
          <w:szCs w:val="26"/>
        </w:rPr>
      </w:pPr>
    </w:p>
    <w:p w14:paraId="0C54B484" w14:textId="77777777" w:rsidR="00306BAE" w:rsidRDefault="00306BAE">
      <w:pPr>
        <w:spacing w:after="200" w:line="276" w:lineRule="auto"/>
        <w:rPr>
          <w:sz w:val="26"/>
          <w:szCs w:val="26"/>
        </w:rPr>
      </w:pPr>
    </w:p>
    <w:p w14:paraId="0F757724" w14:textId="77777777" w:rsidR="00306BAE" w:rsidRDefault="00306BAE">
      <w:pPr>
        <w:spacing w:after="200" w:line="276" w:lineRule="auto"/>
        <w:rPr>
          <w:sz w:val="26"/>
          <w:szCs w:val="26"/>
        </w:rPr>
      </w:pPr>
    </w:p>
    <w:p w14:paraId="021CD8FB" w14:textId="77777777" w:rsidR="00306BAE" w:rsidRDefault="00306BAE">
      <w:pPr>
        <w:spacing w:after="200" w:line="276" w:lineRule="auto"/>
        <w:rPr>
          <w:sz w:val="26"/>
          <w:szCs w:val="26"/>
        </w:rPr>
      </w:pPr>
    </w:p>
    <w:p w14:paraId="7B803CC1" w14:textId="77777777" w:rsidR="00306BAE" w:rsidRDefault="00306BAE">
      <w:pPr>
        <w:spacing w:after="200" w:line="276" w:lineRule="auto"/>
        <w:rPr>
          <w:sz w:val="26"/>
          <w:szCs w:val="26"/>
        </w:rPr>
      </w:pPr>
    </w:p>
    <w:p w14:paraId="265670D9" w14:textId="77777777" w:rsidR="00306BAE" w:rsidRDefault="00306BAE">
      <w:pPr>
        <w:spacing w:after="200" w:line="276" w:lineRule="auto"/>
        <w:rPr>
          <w:sz w:val="26"/>
          <w:szCs w:val="26"/>
        </w:rPr>
      </w:pPr>
    </w:p>
    <w:p w14:paraId="3B0F2E5E" w14:textId="77777777" w:rsidR="00306BAE" w:rsidRDefault="00306BAE">
      <w:pPr>
        <w:spacing w:after="200" w:line="276" w:lineRule="auto"/>
        <w:rPr>
          <w:sz w:val="26"/>
          <w:szCs w:val="26"/>
        </w:rPr>
      </w:pPr>
    </w:p>
    <w:p w14:paraId="337F1EE0" w14:textId="77777777" w:rsidR="00306BAE" w:rsidRDefault="00306BAE">
      <w:pPr>
        <w:spacing w:after="200" w:line="276" w:lineRule="auto"/>
        <w:rPr>
          <w:sz w:val="26"/>
          <w:szCs w:val="26"/>
        </w:rPr>
      </w:pPr>
    </w:p>
    <w:p w14:paraId="6BFB87C4" w14:textId="77777777" w:rsidR="00306BAE" w:rsidRDefault="00306BAE">
      <w:pPr>
        <w:spacing w:after="200" w:line="276" w:lineRule="auto"/>
        <w:rPr>
          <w:sz w:val="26"/>
          <w:szCs w:val="26"/>
        </w:rPr>
      </w:pPr>
    </w:p>
    <w:p w14:paraId="634FAE8D" w14:textId="77777777" w:rsidR="00306BAE" w:rsidRDefault="00306BAE">
      <w:pPr>
        <w:spacing w:after="200" w:line="276" w:lineRule="auto"/>
        <w:rPr>
          <w:sz w:val="26"/>
          <w:szCs w:val="26"/>
        </w:rPr>
      </w:pPr>
    </w:p>
    <w:p w14:paraId="6D08FEE1" w14:textId="77777777" w:rsidR="00306BAE" w:rsidRDefault="00306BAE">
      <w:pPr>
        <w:spacing w:after="200" w:line="276" w:lineRule="auto"/>
        <w:rPr>
          <w:sz w:val="26"/>
          <w:szCs w:val="26"/>
        </w:rPr>
      </w:pPr>
    </w:p>
    <w:p w14:paraId="5DC6F348" w14:textId="4E2FC940" w:rsidR="009378C3" w:rsidRDefault="00C01206" w:rsidP="009378C3">
      <w:pPr>
        <w:pStyle w:val="Heading1"/>
      </w:pPr>
      <w:bookmarkStart w:id="3" w:name="_Toc163419237"/>
      <w:r>
        <w:t>CƠ SỞ LÝ THUYẾT</w:t>
      </w:r>
      <w:bookmarkEnd w:id="3"/>
      <w:r w:rsidR="00E2727E">
        <w:t xml:space="preserve"> </w:t>
      </w:r>
    </w:p>
    <w:p w14:paraId="56A3046A" w14:textId="321E6725" w:rsidR="00D64E68" w:rsidRDefault="00C43232" w:rsidP="00D64E68">
      <w:pPr>
        <w:pStyle w:val="Heading2"/>
      </w:pPr>
      <w:bookmarkStart w:id="4" w:name="_Toc163419238"/>
      <w:r>
        <w:t xml:space="preserve">Định nghĩa Word Embeddings - </w:t>
      </w:r>
      <w:r w:rsidRPr="00C43232">
        <w:t>Vector hóa văn bản</w:t>
      </w:r>
      <w:bookmarkEnd w:id="4"/>
    </w:p>
    <w:p w14:paraId="4088E17A" w14:textId="2268CAAE" w:rsidR="00C43232" w:rsidRDefault="00C43232" w:rsidP="00C43232">
      <w:pPr>
        <w:pStyle w:val="Nidungvnbn"/>
        <w:ind w:firstLine="0"/>
      </w:pPr>
      <w:r w:rsidRPr="00C43232">
        <w:rPr>
          <w:noProof/>
        </w:rPr>
        <w:drawing>
          <wp:inline distT="0" distB="0" distL="0" distR="0" wp14:anchorId="29343F04" wp14:editId="65830A58">
            <wp:extent cx="5791835" cy="2017395"/>
            <wp:effectExtent l="0" t="0" r="0" b="1905"/>
            <wp:docPr id="179419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95961" name=""/>
                    <pic:cNvPicPr/>
                  </pic:nvPicPr>
                  <pic:blipFill>
                    <a:blip r:embed="rId11"/>
                    <a:stretch>
                      <a:fillRect/>
                    </a:stretch>
                  </pic:blipFill>
                  <pic:spPr>
                    <a:xfrm>
                      <a:off x="0" y="0"/>
                      <a:ext cx="5791835" cy="2017395"/>
                    </a:xfrm>
                    <a:prstGeom prst="rect">
                      <a:avLst/>
                    </a:prstGeom>
                  </pic:spPr>
                </pic:pic>
              </a:graphicData>
            </a:graphic>
          </wp:inline>
        </w:drawing>
      </w:r>
    </w:p>
    <w:p w14:paraId="0608F7A8" w14:textId="4505EAE8" w:rsidR="00C43232" w:rsidRDefault="00C43232" w:rsidP="00C43232">
      <w:pPr>
        <w:pStyle w:val="Caption"/>
      </w:pPr>
      <w:bookmarkStart w:id="5" w:name="_Toc163419494"/>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1</w:t>
      </w:r>
      <w:r>
        <w:rPr>
          <w:noProof/>
        </w:rPr>
        <w:fldChar w:fldCharType="end"/>
      </w:r>
      <w:r>
        <w:t xml:space="preserve"> </w:t>
      </w:r>
      <w:r w:rsidRPr="00C43232">
        <w:t>Word Embeddings</w:t>
      </w:r>
      <w:bookmarkEnd w:id="5"/>
    </w:p>
    <w:p w14:paraId="23311136" w14:textId="77777777" w:rsidR="00395B47" w:rsidRDefault="00395B47" w:rsidP="00C43232">
      <w:pPr>
        <w:pStyle w:val="Nidungvnbn"/>
        <w:ind w:firstLine="0"/>
      </w:pPr>
      <w:r w:rsidRPr="00395B47">
        <w:t xml:space="preserve">Word embedding là một nhóm các kỹ thuật đặc biệt trong xử lý ngôn ngữ tự nhiên, có nhiệm vụ ánh xạ một từ hoặc một cụm từ trong bộ từ vựng tới một vector số thực. Từ không gian một chiều cho mỗi từ tới không gian các vector liên tục. Các vector từ được biểu diễn theo phương pháp word embedding thể hiện được ngữ nghĩa của các từ, từ đó ta có thể nhận ra được mối quan hệ giữa các từ với nhau(tương đồng, trái nghịch,...). </w:t>
      </w:r>
    </w:p>
    <w:p w14:paraId="3D26CAFC" w14:textId="57DBB810" w:rsidR="00C43232" w:rsidRDefault="00C43232" w:rsidP="00C43232">
      <w:pPr>
        <w:pStyle w:val="Nidungvnbn"/>
        <w:ind w:firstLine="0"/>
      </w:pPr>
      <w:r w:rsidRPr="00C43232">
        <w:t>Ví dụ</w:t>
      </w:r>
      <w:r w:rsidR="00395B47">
        <w:t>:</w:t>
      </w:r>
      <w:r w:rsidRPr="00C43232">
        <w:t xml:space="preserve">  "I like eating apple and banana", khi đổi chỗ "apple" và "banana" thì câu không thay đổi về mặt ngữ nghĩa nên 2 từ này có sự tương quan về mặt ngữ nghĩa và cả về ngữ pháp khi cả hai đều là danh từ. Hoặc như giữa "banana" và "yellow" cũng có sự tương quan nhất định khi quả chuối thường có màu vàng.</w:t>
      </w:r>
    </w:p>
    <w:p w14:paraId="2EB08C5B" w14:textId="02090A74" w:rsidR="00395B47" w:rsidRDefault="00395B47" w:rsidP="00C43232">
      <w:pPr>
        <w:pStyle w:val="Nidungvnbn"/>
        <w:ind w:firstLine="0"/>
      </w:pPr>
      <w:r>
        <w:t>Word embeddings gồm 2 loại cơ bản:</w:t>
      </w:r>
    </w:p>
    <w:p w14:paraId="5AC541B5" w14:textId="38A8CA75" w:rsidR="00395B47" w:rsidRPr="00395B47" w:rsidRDefault="00395B47" w:rsidP="00395B47">
      <w:pPr>
        <w:pStyle w:val="Nidungvnbn"/>
        <w:numPr>
          <w:ilvl w:val="0"/>
          <w:numId w:val="81"/>
        </w:numPr>
        <w:rPr>
          <w:b/>
          <w:bCs/>
        </w:rPr>
      </w:pPr>
      <w:r w:rsidRPr="00395B47">
        <w:rPr>
          <w:b/>
          <w:bCs/>
        </w:rPr>
        <w:t xml:space="preserve">Phương pháp Word Embedding cổ điển </w:t>
      </w:r>
    </w:p>
    <w:p w14:paraId="24919DC5" w14:textId="45588CA9" w:rsidR="00395B47" w:rsidRDefault="00395B47" w:rsidP="00395B47">
      <w:pPr>
        <w:pStyle w:val="Nidungvnbn"/>
        <w:numPr>
          <w:ilvl w:val="0"/>
          <w:numId w:val="81"/>
        </w:numPr>
        <w:rPr>
          <w:b/>
          <w:bCs/>
        </w:rPr>
      </w:pPr>
      <w:r w:rsidRPr="00395B47">
        <w:rPr>
          <w:b/>
          <w:bCs/>
        </w:rPr>
        <w:t>Neural Embedding (Vector hóa văn bản theo phương pháp mạng nơ-ron)</w:t>
      </w:r>
    </w:p>
    <w:p w14:paraId="69250D39" w14:textId="2FD29374" w:rsidR="00395B47" w:rsidRDefault="00395B47" w:rsidP="00395B47">
      <w:pPr>
        <w:pStyle w:val="Heading2"/>
      </w:pPr>
      <w:bookmarkStart w:id="6" w:name="_Toc163419239"/>
      <w:r w:rsidRPr="00395B47">
        <w:t>Phương pháp Word Embedding cổ điển</w:t>
      </w:r>
      <w:r>
        <w:t>:</w:t>
      </w:r>
      <w:bookmarkEnd w:id="6"/>
    </w:p>
    <w:p w14:paraId="21EEC74E" w14:textId="12FEC8F8" w:rsidR="00395B47" w:rsidRPr="00395B47" w:rsidRDefault="00395B47" w:rsidP="00395B47">
      <w:pPr>
        <w:pStyle w:val="Heading3"/>
      </w:pPr>
      <w:bookmarkStart w:id="7" w:name="_Toc163419240"/>
      <w:r w:rsidRPr="00395B47">
        <w:lastRenderedPageBreak/>
        <w:t>Bag of Words (BoW)</w:t>
      </w:r>
      <w:bookmarkEnd w:id="7"/>
    </w:p>
    <w:p w14:paraId="003FEFD5" w14:textId="2FE07B12" w:rsidR="00395B47" w:rsidRDefault="00395B47" w:rsidP="00C43232">
      <w:pPr>
        <w:pStyle w:val="Nidungvnbn"/>
        <w:ind w:firstLine="0"/>
      </w:pPr>
      <w:r w:rsidRPr="00395B47">
        <w:t>Đây là cách biểu diễn vector truyền thống phổ biến nhất được sử dụng. Mỗi từ hoặc n-gram từ sẽ được mô tả là một vector có số chiều bằng đúng số từ trong bộ từ vựng. Tại vị trí tương ứng với vị trí của từ đó trong túi từ, phần tử trong vector đó sẽ được đánh dấu là 1. Những vị trí còn lại sẽ được đánh dấu là 0.</w:t>
      </w:r>
    </w:p>
    <w:p w14:paraId="1346E429" w14:textId="2C3ECCB4" w:rsidR="00395B47" w:rsidRDefault="00395B47" w:rsidP="00C43232">
      <w:pPr>
        <w:pStyle w:val="Nidungvnbn"/>
        <w:ind w:firstLine="0"/>
      </w:pPr>
      <w:r>
        <w:rPr>
          <w:noProof/>
        </w:rPr>
        <w:drawing>
          <wp:inline distT="0" distB="0" distL="0" distR="0" wp14:anchorId="3E043964" wp14:editId="19FAAD7D">
            <wp:extent cx="5734050" cy="1238250"/>
            <wp:effectExtent l="0" t="0" r="0" b="0"/>
            <wp:docPr id="126674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8250"/>
                    </a:xfrm>
                    <a:prstGeom prst="rect">
                      <a:avLst/>
                    </a:prstGeom>
                    <a:noFill/>
                  </pic:spPr>
                </pic:pic>
              </a:graphicData>
            </a:graphic>
          </wp:inline>
        </w:drawing>
      </w:r>
    </w:p>
    <w:p w14:paraId="425F61E9" w14:textId="4269D7E8" w:rsidR="00395B47" w:rsidRDefault="00395B47" w:rsidP="00395B47">
      <w:pPr>
        <w:pStyle w:val="Caption"/>
      </w:pPr>
      <w:bookmarkStart w:id="8" w:name="_Toc163419495"/>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2</w:t>
      </w:r>
      <w:r>
        <w:rPr>
          <w:noProof/>
        </w:rPr>
        <w:fldChar w:fldCharType="end"/>
      </w:r>
      <w:r>
        <w:t xml:space="preserve"> </w:t>
      </w:r>
      <w:r w:rsidRPr="00395B47">
        <w:t>Ví dụ biểu diễn One-hot BOW của mỗi từ trong văn bản</w:t>
      </w:r>
      <w:bookmarkEnd w:id="8"/>
    </w:p>
    <w:p w14:paraId="15EED3A9" w14:textId="77777777" w:rsidR="00395B47" w:rsidRDefault="00395B47" w:rsidP="00395B47">
      <w:pPr>
        <w:pStyle w:val="Nidungvnbn"/>
        <w:ind w:firstLine="0"/>
      </w:pPr>
      <w:r>
        <w:t>Phương pháp BoW thường được sử dụng trong những bài toán phân loại văn bản. Trong đó, tần suất của mỗi từ/ n-gram sẽ được coi là một feature trong văn bản phân loại.</w:t>
      </w:r>
    </w:p>
    <w:p w14:paraId="150A6BBA" w14:textId="77777777" w:rsidR="00395B47" w:rsidRDefault="00395B47" w:rsidP="00395B47">
      <w:pPr>
        <w:pStyle w:val="Nidungvnbn"/>
        <w:ind w:firstLine="0"/>
      </w:pPr>
      <w:r>
        <w:t>Nhược điểm của phương pháp này là ta không thể xác định được nghĩa thực của mỗi từ và các từ tương quan với chúng.</w:t>
      </w:r>
    </w:p>
    <w:p w14:paraId="58D44730" w14:textId="0DE9F892" w:rsidR="00440B6C" w:rsidRDefault="00395B47" w:rsidP="00395B47">
      <w:pPr>
        <w:pStyle w:val="Nidungvnbn"/>
        <w:ind w:firstLine="0"/>
      </w:pPr>
      <w:r>
        <w:t>Trong phương pháp BoW, từ giống nhau sẽ được đánh trọng số như nhau. Phương pháp này không xét đến tần suất xuất hiện của từ hay nhữ cảnh từ. Và trong thực tế, để cần hiểu được nghĩa của mỗi từ, ta cần xác định từ đó trong văn cảnh hơn là xét nghĩa độc lập từ.</w:t>
      </w:r>
    </w:p>
    <w:p w14:paraId="5CC48032" w14:textId="393C4A5E" w:rsidR="00440B6C" w:rsidRDefault="00395B47" w:rsidP="00395B47">
      <w:pPr>
        <w:pStyle w:val="Heading3"/>
      </w:pPr>
      <w:bookmarkStart w:id="9" w:name="_Toc163419241"/>
      <w:r w:rsidRPr="00395B47">
        <w:t>TF-IDF</w:t>
      </w:r>
      <w:bookmarkEnd w:id="9"/>
    </w:p>
    <w:p w14:paraId="04F18552" w14:textId="77777777" w:rsidR="00987B7A" w:rsidRDefault="00987B7A" w:rsidP="00987B7A">
      <w:pPr>
        <w:pStyle w:val="Nidungvnbn"/>
        <w:numPr>
          <w:ilvl w:val="0"/>
          <w:numId w:val="89"/>
        </w:numPr>
      </w:pPr>
      <w:r>
        <w:t>Count Vector.</w:t>
      </w:r>
    </w:p>
    <w:p w14:paraId="40945BD4" w14:textId="77777777" w:rsidR="00987B7A" w:rsidRDefault="00987B7A" w:rsidP="00987B7A">
      <w:pPr>
        <w:pStyle w:val="Nidungvnbn"/>
        <w:numPr>
          <w:ilvl w:val="0"/>
          <w:numId w:val="89"/>
        </w:numPr>
      </w:pPr>
      <w:r>
        <w:t>tf-idf Vector.</w:t>
      </w:r>
    </w:p>
    <w:p w14:paraId="20C87199" w14:textId="3893127A" w:rsidR="00987B7A" w:rsidRPr="00987B7A" w:rsidRDefault="00987B7A" w:rsidP="00987B7A">
      <w:pPr>
        <w:pStyle w:val="Nidungvnbn"/>
        <w:numPr>
          <w:ilvl w:val="0"/>
          <w:numId w:val="89"/>
        </w:numPr>
      </w:pPr>
      <w:r>
        <w:t>Co-occurrence Matrix</w:t>
      </w:r>
    </w:p>
    <w:p w14:paraId="1BFAADC2" w14:textId="78CF3885" w:rsidR="00395B47" w:rsidRDefault="00395B47" w:rsidP="00395B47">
      <w:pPr>
        <w:pStyle w:val="Nidungvnbn"/>
      </w:pPr>
      <w:r w:rsidRPr="00395B47">
        <w:t xml:space="preserve">TF- IDF (term frequency–inverse document frequency) – tần suất- tần suất đảo nghịch từ. Đây là một phương pháp thống kê, nhằm phản ánh độ quan trọng của mỗi từ hoặc n-gram đối với văn bản trên toàn bộ tài liệu đầu vào. TF-IDF thể hiện trọng số của mỗi từ theo ngữ cảnh văn bản. TF-IDF sẽ có giá trị tăng tỷ lệ thuận với số lần xuất hiện </w:t>
      </w:r>
      <w:r w:rsidRPr="00395B47">
        <w:lastRenderedPageBreak/>
        <w:t>của từ trong văn bản và số văn bản có chứa từ đó trên toàn bộ tập tài liệu. Phương pháp này giúp cho TF-IDF có tính phân loại cao hơn so với phương pháp trước.</w:t>
      </w:r>
    </w:p>
    <w:p w14:paraId="763FE79D" w14:textId="620AFC0F" w:rsidR="00395B47" w:rsidRDefault="004B5DD3" w:rsidP="004B5DD3">
      <w:pPr>
        <w:pStyle w:val="Nidungvnbn"/>
        <w:ind w:firstLine="0"/>
      </w:pPr>
      <w:r w:rsidRPr="004B5DD3">
        <w:rPr>
          <w:noProof/>
        </w:rPr>
        <w:drawing>
          <wp:inline distT="0" distB="0" distL="0" distR="0" wp14:anchorId="5A74BBB1" wp14:editId="7C8C6FCC">
            <wp:extent cx="4617720" cy="2407920"/>
            <wp:effectExtent l="0" t="0" r="0" b="0"/>
            <wp:docPr id="127959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93022" name=""/>
                    <pic:cNvPicPr/>
                  </pic:nvPicPr>
                  <pic:blipFill>
                    <a:blip r:embed="rId13"/>
                    <a:stretch>
                      <a:fillRect/>
                    </a:stretch>
                  </pic:blipFill>
                  <pic:spPr>
                    <a:xfrm>
                      <a:off x="0" y="0"/>
                      <a:ext cx="4638748" cy="2418885"/>
                    </a:xfrm>
                    <a:prstGeom prst="rect">
                      <a:avLst/>
                    </a:prstGeom>
                  </pic:spPr>
                </pic:pic>
              </a:graphicData>
            </a:graphic>
          </wp:inline>
        </w:drawing>
      </w:r>
    </w:p>
    <w:p w14:paraId="2E90CEEF" w14:textId="043446CC" w:rsidR="004B5DD3" w:rsidRDefault="004B5DD3" w:rsidP="004B5DD3">
      <w:pPr>
        <w:pStyle w:val="Nidungvnbn"/>
        <w:ind w:firstLine="0"/>
      </w:pPr>
      <w:r>
        <w:t>Tuy nhiên, ngay cả khi phương pháp TF-IDF dựa trên BOW thể hiện được trọng số của các từ khác nhau trong văn bản, nhưng phương pháp này vẫn không biểu diễn được nghĩa của từ. Đây chính là nhược điểm của hai phương pháp này.</w:t>
      </w:r>
    </w:p>
    <w:p w14:paraId="5F2F9133" w14:textId="7DBC36D5" w:rsidR="00440B6C" w:rsidRDefault="004B5DD3" w:rsidP="004B5DD3">
      <w:pPr>
        <w:pStyle w:val="Heading3"/>
      </w:pPr>
      <w:bookmarkStart w:id="10" w:name="_Toc163419242"/>
      <w:r w:rsidRPr="004B5DD3">
        <w:t>Distributional Embedding</w:t>
      </w:r>
      <w:bookmarkEnd w:id="10"/>
      <w:r w:rsidR="00987B7A">
        <w:t xml:space="preserve"> </w:t>
      </w:r>
    </w:p>
    <w:p w14:paraId="44EAAD2E" w14:textId="40E540CD" w:rsidR="004B5DD3" w:rsidRPr="004B5DD3" w:rsidRDefault="004B5DD3" w:rsidP="004B5DD3">
      <w:pPr>
        <w:pStyle w:val="Nidungvnbn"/>
      </w:pPr>
      <w:r w:rsidRPr="004B5DD3">
        <w:t>Là phương pháp mà ta có thể xem xét được tổng quan trong toàn bộ ngữ cảnh. Mỗi từ sẽ được biểu diễn trên các thông tin tương hỗ (Mutual Information) với các từ khác trong tập dữ liệu. Thông tin tương hỗ có thể được biểu diễn dưới dạng tần suất xuất hiện trong ma trận đồng xuất hiện trên toàn bộ tập dữ liệu hoặc xem xét trong giới hạn tập dữ liệu lân cận hoặc xem xét trên giới hạn những từ xung quanh.</w:t>
      </w:r>
    </w:p>
    <w:p w14:paraId="69D70F17" w14:textId="76CA1B1F" w:rsidR="00334AFB" w:rsidRDefault="004B5DD3" w:rsidP="004B5DD3">
      <w:pPr>
        <w:pStyle w:val="Nidungvnbn"/>
        <w:ind w:firstLine="0"/>
        <w:jc w:val="center"/>
      </w:pPr>
      <w:r>
        <w:rPr>
          <w:noProof/>
        </w:rPr>
        <w:lastRenderedPageBreak/>
        <w:drawing>
          <wp:inline distT="0" distB="0" distL="0" distR="0" wp14:anchorId="68305F34" wp14:editId="639E759C">
            <wp:extent cx="2227526" cy="2247900"/>
            <wp:effectExtent l="0" t="0" r="1905" b="0"/>
            <wp:docPr id="964354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8402" cy="2248784"/>
                    </a:xfrm>
                    <a:prstGeom prst="rect">
                      <a:avLst/>
                    </a:prstGeom>
                    <a:noFill/>
                    <a:ln>
                      <a:noFill/>
                    </a:ln>
                  </pic:spPr>
                </pic:pic>
              </a:graphicData>
            </a:graphic>
          </wp:inline>
        </w:drawing>
      </w:r>
    </w:p>
    <w:p w14:paraId="3BEA0439" w14:textId="6E425D4E" w:rsidR="004B5DD3" w:rsidRDefault="004B5DD3" w:rsidP="004B5DD3">
      <w:pPr>
        <w:pStyle w:val="Caption"/>
      </w:pPr>
      <w:bookmarkStart w:id="11" w:name="_Toc163419496"/>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3</w:t>
      </w:r>
      <w:r>
        <w:rPr>
          <w:noProof/>
        </w:rPr>
        <w:fldChar w:fldCharType="end"/>
      </w:r>
      <w:r>
        <w:t xml:space="preserve"> M</w:t>
      </w:r>
      <w:r w:rsidRPr="004B5DD3">
        <w:t>a trận thuật toán Distributional Embedding</w:t>
      </w:r>
      <w:bookmarkEnd w:id="11"/>
      <w:r w:rsidRPr="004B5DD3">
        <w:t xml:space="preserve"> </w:t>
      </w:r>
    </w:p>
    <w:p w14:paraId="4362EB42" w14:textId="77777777" w:rsidR="00987B7A" w:rsidRDefault="004B5DD3" w:rsidP="00987B7A">
      <w:pPr>
        <w:pStyle w:val="Nidungvnbn"/>
        <w:ind w:firstLine="0"/>
      </w:pPr>
      <w:r w:rsidRPr="004B5DD3">
        <w:t>Phương pháp Distributional Embedding ra đời trước phương pháp Neural Embedding. Nhưng các phương pháp Distributional Embedding giúp ta quan sát được quan trọng của mỗi từ tốt hơn so với Neural Embedding.</w:t>
      </w:r>
    </w:p>
    <w:p w14:paraId="1783D127" w14:textId="77777777" w:rsidR="00987B7A" w:rsidRDefault="00987B7A" w:rsidP="00987B7A">
      <w:pPr>
        <w:pStyle w:val="Nidungvnbn"/>
        <w:ind w:firstLine="0"/>
      </w:pPr>
      <w:r w:rsidRPr="00987B7A">
        <w:t>Thông thường, Co-occurrence Matrix là một ma trận vuông đối xứng, mỗi hàng hoặc mỗi cột sẽ chính là vector biểu thị của từ tương ứng. Tiếp tục ví dụ trên ta sẽ có ma trận Co-occurrence Matrix:</w:t>
      </w:r>
    </w:p>
    <w:p w14:paraId="37895814" w14:textId="4BBCA555" w:rsidR="00987B7A" w:rsidRDefault="00987B7A" w:rsidP="00987B7A">
      <w:pPr>
        <w:pStyle w:val="Nidungvnbn"/>
        <w:ind w:firstLine="0"/>
        <w:jc w:val="center"/>
      </w:pPr>
      <w:r w:rsidRPr="00987B7A">
        <w:rPr>
          <w:noProof/>
        </w:rPr>
        <w:drawing>
          <wp:inline distT="0" distB="0" distL="0" distR="0" wp14:anchorId="1F1F8852" wp14:editId="78D43680">
            <wp:extent cx="3940175" cy="2139211"/>
            <wp:effectExtent l="0" t="0" r="3175" b="0"/>
            <wp:docPr id="8104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68880" name=""/>
                    <pic:cNvPicPr/>
                  </pic:nvPicPr>
                  <pic:blipFill>
                    <a:blip r:embed="rId15"/>
                    <a:stretch>
                      <a:fillRect/>
                    </a:stretch>
                  </pic:blipFill>
                  <pic:spPr>
                    <a:xfrm>
                      <a:off x="0" y="0"/>
                      <a:ext cx="3948554" cy="2143760"/>
                    </a:xfrm>
                    <a:prstGeom prst="rect">
                      <a:avLst/>
                    </a:prstGeom>
                  </pic:spPr>
                </pic:pic>
              </a:graphicData>
            </a:graphic>
          </wp:inline>
        </w:drawing>
      </w:r>
    </w:p>
    <w:p w14:paraId="3B36121F" w14:textId="4F5EA74B" w:rsidR="00987B7A" w:rsidRDefault="00987B7A" w:rsidP="00987B7A">
      <w:pPr>
        <w:pStyle w:val="Caption"/>
      </w:pPr>
      <w:bookmarkStart w:id="12" w:name="_Toc163419497"/>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4</w:t>
      </w:r>
      <w:r>
        <w:rPr>
          <w:noProof/>
        </w:rPr>
        <w:fldChar w:fldCharType="end"/>
      </w:r>
      <w:r>
        <w:t xml:space="preserve"> </w:t>
      </w:r>
      <w:r w:rsidRPr="00987B7A">
        <w:t>Co-occurrence Matrix</w:t>
      </w:r>
      <w:bookmarkEnd w:id="12"/>
    </w:p>
    <w:p w14:paraId="64B2085D" w14:textId="478F7D40" w:rsidR="00987B7A" w:rsidRPr="00987B7A" w:rsidRDefault="00987B7A" w:rsidP="00987B7A">
      <w:pPr>
        <w:pStyle w:val="Nidungvnbn"/>
      </w:pPr>
      <w:r w:rsidRPr="00987B7A">
        <w:t xml:space="preserve">Tuy nhiên, trong thực tế, do số lượng từ vựng nhiều, ta thường chọn cách bỏ đi một số từ không cần thiết (ví dụ như các stopwords) hoặc sử dụng phân tách SVD (Singular Value Decomposition) để giảm kích thước của vector từ nhằm giúp cho biểu </w:t>
      </w:r>
      <w:r w:rsidRPr="00987B7A">
        <w:lastRenderedPageBreak/>
        <w:t>diễn của từ được rõ ràng hơn đồng thời tiết kiệm bộ nhớ dùng để lưu trữ Co-occurrence Matrix (do các Co-occurrence Matrix có kích thước rất lớn).</w:t>
      </w:r>
    </w:p>
    <w:p w14:paraId="2448BFA9" w14:textId="2C8819B2" w:rsidR="00987B7A" w:rsidRDefault="00987B7A" w:rsidP="00987B7A">
      <w:pPr>
        <w:pStyle w:val="Heading2"/>
      </w:pPr>
      <w:bookmarkStart w:id="13" w:name="_Toc163419243"/>
      <w:r>
        <w:t>Glove (Global Vector)</w:t>
      </w:r>
      <w:bookmarkEnd w:id="13"/>
    </w:p>
    <w:p w14:paraId="04876818" w14:textId="2578BC51" w:rsidR="001B60F3" w:rsidRPr="001B60F3" w:rsidRDefault="001B60F3" w:rsidP="001B60F3">
      <w:pPr>
        <w:pStyle w:val="Heading3"/>
      </w:pPr>
      <w:bookmarkStart w:id="14" w:name="_Toc163419244"/>
      <w:r>
        <w:t>Định nghĩa và ý nghĩa của GloVe</w:t>
      </w:r>
      <w:bookmarkEnd w:id="14"/>
    </w:p>
    <w:p w14:paraId="6D93E256" w14:textId="3CAB6CAD" w:rsidR="00987B7A" w:rsidRDefault="00987B7A" w:rsidP="00987B7A">
      <w:pPr>
        <w:pStyle w:val="Nidungvnbn"/>
      </w:pPr>
      <w:r w:rsidRPr="00987B7A">
        <w:t>GloVe (Global Vector) là một trong những phương pháp mới để xây dựng vec-tơ từ (được giới thiệu vào năm 2014), nó thực chất được xây dựng dựa trên Co-occurrence Matrix. GloVe có bản chất là xác suất, ý tưởng xây dựng phương pháp này đến từ tỉ số sau:</w:t>
      </w:r>
    </w:p>
    <w:p w14:paraId="19968F7E" w14:textId="5C9CC72B" w:rsidR="00987B7A" w:rsidRDefault="00987B7A" w:rsidP="00987B7A">
      <w:pPr>
        <w:pStyle w:val="Nidungvnbn"/>
        <w:ind w:firstLine="0"/>
        <w:jc w:val="center"/>
      </w:pPr>
      <w:r w:rsidRPr="00987B7A">
        <w:rPr>
          <w:noProof/>
        </w:rPr>
        <w:drawing>
          <wp:inline distT="0" distB="0" distL="0" distR="0" wp14:anchorId="7DB4CB79" wp14:editId="260DAC7F">
            <wp:extent cx="624840" cy="444598"/>
            <wp:effectExtent l="0" t="0" r="3810" b="0"/>
            <wp:docPr id="4955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6002" name=""/>
                    <pic:cNvPicPr/>
                  </pic:nvPicPr>
                  <pic:blipFill>
                    <a:blip r:embed="rId16"/>
                    <a:stretch>
                      <a:fillRect/>
                    </a:stretch>
                  </pic:blipFill>
                  <pic:spPr>
                    <a:xfrm>
                      <a:off x="0" y="0"/>
                      <a:ext cx="627408" cy="446425"/>
                    </a:xfrm>
                    <a:prstGeom prst="rect">
                      <a:avLst/>
                    </a:prstGeom>
                  </pic:spPr>
                </pic:pic>
              </a:graphicData>
            </a:graphic>
          </wp:inline>
        </w:drawing>
      </w:r>
      <w:r w:rsidRPr="00987B7A">
        <w:rPr>
          <w:noProof/>
        </w:rPr>
        <w:drawing>
          <wp:inline distT="0" distB="0" distL="0" distR="0" wp14:anchorId="51C2FEDA" wp14:editId="48DCE07C">
            <wp:extent cx="2337435" cy="427417"/>
            <wp:effectExtent l="0" t="0" r="5715" b="0"/>
            <wp:docPr id="194047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6635" name=""/>
                    <pic:cNvPicPr/>
                  </pic:nvPicPr>
                  <pic:blipFill>
                    <a:blip r:embed="rId17"/>
                    <a:stretch>
                      <a:fillRect/>
                    </a:stretch>
                  </pic:blipFill>
                  <pic:spPr>
                    <a:xfrm>
                      <a:off x="0" y="0"/>
                      <a:ext cx="2350009" cy="429716"/>
                    </a:xfrm>
                    <a:prstGeom prst="rect">
                      <a:avLst/>
                    </a:prstGeom>
                  </pic:spPr>
                </pic:pic>
              </a:graphicData>
            </a:graphic>
          </wp:inline>
        </w:drawing>
      </w:r>
    </w:p>
    <w:p w14:paraId="3DB8F95E" w14:textId="18D4A594" w:rsidR="00987B7A" w:rsidRDefault="00987B7A" w:rsidP="00987B7A">
      <w:pPr>
        <w:pStyle w:val="Nidungvnbn"/>
        <w:ind w:firstLine="0"/>
      </w:pPr>
      <w:r w:rsidRPr="00987B7A">
        <w:t>P(k|i) là xác suất xuất hiện của từ k trong ngữ cảnh của từ i , tương tự với P(k|j) .</w:t>
      </w:r>
    </w:p>
    <w:p w14:paraId="7E17964B" w14:textId="77777777" w:rsidR="00987B7A" w:rsidRDefault="00987B7A" w:rsidP="00987B7A">
      <w:pPr>
        <w:pStyle w:val="Nidungvnbn"/>
        <w:ind w:firstLine="0"/>
      </w:pPr>
      <w:r>
        <w:t>Xik : số lần xuất hiện của từ k trong ngữ cảnh của từ i (hoặc ngược lại).</w:t>
      </w:r>
    </w:p>
    <w:p w14:paraId="5DA21A87" w14:textId="77777777" w:rsidR="00987B7A" w:rsidRDefault="00987B7A" w:rsidP="00987B7A">
      <w:pPr>
        <w:pStyle w:val="Nidungvnbn"/>
        <w:ind w:firstLine="0"/>
      </w:pPr>
      <w:r>
        <w:t>Xi : số lần xuất hiện của từ i trong ngữ cảnh của toàn bộ các từ còn lại ngoại trừ i.</w:t>
      </w:r>
    </w:p>
    <w:p w14:paraId="3BB4E8C8" w14:textId="0939278C" w:rsidR="00987B7A" w:rsidRDefault="00987B7A" w:rsidP="00987B7A">
      <w:pPr>
        <w:pStyle w:val="Nidungvnbn"/>
        <w:ind w:firstLine="0"/>
      </w:pPr>
      <w:r>
        <w:t>Các giá trị này chính là các mục nhập của Co-occurrence Matrix</w:t>
      </w:r>
    </w:p>
    <w:p w14:paraId="7ED71E5E" w14:textId="77777777" w:rsidR="00987B7A" w:rsidRDefault="00987B7A" w:rsidP="00987B7A">
      <w:pPr>
        <w:pStyle w:val="Nidungvnbn"/>
        <w:ind w:firstLine="0"/>
      </w:pPr>
    </w:p>
    <w:p w14:paraId="14736D1C" w14:textId="4DD4FC12" w:rsidR="00987B7A" w:rsidRDefault="00987B7A" w:rsidP="00987B7A">
      <w:pPr>
        <w:pStyle w:val="Nidungvnbn"/>
        <w:ind w:firstLine="0"/>
      </w:pPr>
      <w:r>
        <w:t>Ý tưởng chính của GloVe: độ tương tự ngữ nghĩa giữa hai từ i, j có thể được xác định thông qua độ tương tự ngữ nghĩa giữa từ k với mỗi từ i, j, những từ k có tính xác định ngữ nghĩa tốt chính là những từ làm cho (1) &gt;&gt;1 hoặc xấp chỉ bằng 0. Ví dụ, nếu i là “table”, j là “cat” và k là “chair” thì (1) sẽ khá lớn do “chair” có nghĩa gần hơn với “table” hơn là “cat”, ở trường hợp khác, nếu ta thay k là “ice cream” thì (1) sẽ xấp xỉ bằng 1 do “ice cream” hầu như chẳng lên quan gì tới “table” và “cat”.</w:t>
      </w:r>
    </w:p>
    <w:p w14:paraId="2B2D822C" w14:textId="77777777" w:rsidR="00987B7A" w:rsidRDefault="00987B7A" w:rsidP="00987B7A">
      <w:pPr>
        <w:pStyle w:val="Nidungvnbn"/>
      </w:pPr>
    </w:p>
    <w:p w14:paraId="00A914D7" w14:textId="0BE791E7" w:rsidR="00987B7A" w:rsidRDefault="00987B7A" w:rsidP="00987B7A">
      <w:pPr>
        <w:pStyle w:val="Nidungvnbn"/>
        <w:ind w:firstLine="0"/>
      </w:pPr>
      <w:r>
        <w:t>Dựa trên tầm quan trọng của (1) , GloVe khởi đầu bằng việc là nó sẽ tìm một hàm F sao cho nó ánh xạ từ các vec-tơ từ trong vùng không gian V sang một giá trị tỉ lệ với (1) . Việc tìm F không đơn giản, tuy nhiên, sau nhiều bước đơn giản hóa cũng như tối ưu, ta có thể đưa nó về bài toán hồi quy với việc minimum cost function sau:</w:t>
      </w:r>
    </w:p>
    <w:p w14:paraId="5DE7EF4E" w14:textId="77777777" w:rsidR="00987B7A" w:rsidRDefault="00987B7A" w:rsidP="00987B7A">
      <w:pPr>
        <w:pStyle w:val="Nidungvnbn"/>
        <w:ind w:firstLine="0"/>
        <w:jc w:val="center"/>
      </w:pPr>
      <w:r w:rsidRPr="00987B7A">
        <w:rPr>
          <w:noProof/>
        </w:rPr>
        <w:lastRenderedPageBreak/>
        <w:drawing>
          <wp:inline distT="0" distB="0" distL="0" distR="0" wp14:anchorId="2BA69316" wp14:editId="6B3FFC53">
            <wp:extent cx="3322955" cy="584732"/>
            <wp:effectExtent l="0" t="0" r="0" b="6350"/>
            <wp:docPr id="110462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5435" name=""/>
                    <pic:cNvPicPr/>
                  </pic:nvPicPr>
                  <pic:blipFill>
                    <a:blip r:embed="rId18"/>
                    <a:stretch>
                      <a:fillRect/>
                    </a:stretch>
                  </pic:blipFill>
                  <pic:spPr>
                    <a:xfrm>
                      <a:off x="0" y="0"/>
                      <a:ext cx="3351577" cy="589769"/>
                    </a:xfrm>
                    <a:prstGeom prst="rect">
                      <a:avLst/>
                    </a:prstGeom>
                  </pic:spPr>
                </pic:pic>
              </a:graphicData>
            </a:graphic>
          </wp:inline>
        </w:drawing>
      </w:r>
    </w:p>
    <w:p w14:paraId="2D3A36FA" w14:textId="5A00707A" w:rsidR="00987B7A" w:rsidRDefault="00987B7A" w:rsidP="00987B7A">
      <w:pPr>
        <w:pStyle w:val="Nidungvnbn"/>
        <w:ind w:firstLine="0"/>
      </w:pPr>
      <w:r>
        <w:t>Trong đó:</w:t>
      </w:r>
    </w:p>
    <w:p w14:paraId="3A0AE4A3" w14:textId="77777777" w:rsidR="00987B7A" w:rsidRDefault="00987B7A" w:rsidP="00987B7A">
      <w:pPr>
        <w:pStyle w:val="Nidungvnbn"/>
        <w:numPr>
          <w:ilvl w:val="0"/>
          <w:numId w:val="90"/>
        </w:numPr>
      </w:pPr>
      <w:r>
        <w:t>wi,wj là các vector từ.</w:t>
      </w:r>
    </w:p>
    <w:p w14:paraId="38A8BDE6" w14:textId="77777777" w:rsidR="00987B7A" w:rsidRDefault="00987B7A" w:rsidP="00987B7A">
      <w:pPr>
        <w:pStyle w:val="Nidungvnbn"/>
        <w:numPr>
          <w:ilvl w:val="0"/>
          <w:numId w:val="90"/>
        </w:numPr>
      </w:pPr>
      <w:r>
        <w:t>bi, bj là các bias tương ứng (được thêm vào ở các bước đơn giản hóa và tối ưu).</w:t>
      </w:r>
    </w:p>
    <w:p w14:paraId="110AAC63" w14:textId="77777777" w:rsidR="00987B7A" w:rsidRDefault="00987B7A" w:rsidP="00987B7A">
      <w:pPr>
        <w:pStyle w:val="Nidungvnbn"/>
        <w:numPr>
          <w:ilvl w:val="0"/>
          <w:numId w:val="90"/>
        </w:numPr>
      </w:pPr>
      <w:r>
        <w:t>Xij: mục nhập tương ứng với cặp từ i,j trong Co-occurrence Matrix.</w:t>
      </w:r>
    </w:p>
    <w:p w14:paraId="2418EBF6" w14:textId="77777777" w:rsidR="00987B7A" w:rsidRDefault="00987B7A" w:rsidP="00987B7A">
      <w:pPr>
        <w:pStyle w:val="Nidungvnbn"/>
        <w:ind w:firstLine="0"/>
      </w:pPr>
      <w:r>
        <w:t>Hàm f được gọi là weighting function, được thêm vào để giảm bớt sự ảnh hưởng của các cặp từ xuất hiện quá thường xuyên, hàm này thỏa 3 tính chất:</w:t>
      </w:r>
    </w:p>
    <w:p w14:paraId="6D301A03" w14:textId="77777777" w:rsidR="00987B7A" w:rsidRDefault="00987B7A" w:rsidP="00987B7A">
      <w:pPr>
        <w:pStyle w:val="Nidungvnbn"/>
        <w:numPr>
          <w:ilvl w:val="0"/>
          <w:numId w:val="91"/>
        </w:numPr>
      </w:pPr>
      <w:r>
        <w:t>Có giới hạn tại 0.</w:t>
      </w:r>
    </w:p>
    <w:p w14:paraId="11064B60" w14:textId="77777777" w:rsidR="00987B7A" w:rsidRDefault="00987B7A" w:rsidP="00987B7A">
      <w:pPr>
        <w:pStyle w:val="Nidungvnbn"/>
        <w:numPr>
          <w:ilvl w:val="0"/>
          <w:numId w:val="91"/>
        </w:numPr>
      </w:pPr>
      <w:r>
        <w:t>Là hàm không giảm.</w:t>
      </w:r>
    </w:p>
    <w:p w14:paraId="751A261C" w14:textId="77777777" w:rsidR="00987B7A" w:rsidRDefault="00987B7A" w:rsidP="00987B7A">
      <w:pPr>
        <w:pStyle w:val="Nidungvnbn"/>
        <w:numPr>
          <w:ilvl w:val="0"/>
          <w:numId w:val="91"/>
        </w:numPr>
      </w:pPr>
      <w:r>
        <w:t>Có giá trị nhỏ khi x rất lớn.</w:t>
      </w:r>
    </w:p>
    <w:p w14:paraId="2FD0E5C7" w14:textId="15C1270B" w:rsidR="00987B7A" w:rsidRDefault="00987B7A" w:rsidP="00987B7A">
      <w:pPr>
        <w:pStyle w:val="Nidungvnbn"/>
        <w:ind w:firstLine="0"/>
      </w:pPr>
      <w:r>
        <w:t>Thực tế, có nhiều hàm số thỏa các tính chất trên, nhưng ta sẽ lựa chọn hàm số sau:</w:t>
      </w:r>
    </w:p>
    <w:p w14:paraId="20DFFDF6" w14:textId="10348F3B" w:rsidR="00987B7A" w:rsidRDefault="00987B7A" w:rsidP="00987B7A">
      <w:pPr>
        <w:pStyle w:val="Nidungvnbn"/>
        <w:ind w:firstLine="0"/>
        <w:jc w:val="center"/>
      </w:pPr>
      <w:r w:rsidRPr="00987B7A">
        <w:rPr>
          <w:noProof/>
        </w:rPr>
        <w:drawing>
          <wp:inline distT="0" distB="0" distL="0" distR="0" wp14:anchorId="4B678780" wp14:editId="59DF1997">
            <wp:extent cx="2735580" cy="472131"/>
            <wp:effectExtent l="0" t="0" r="7620" b="4445"/>
            <wp:docPr id="39482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8458" name=""/>
                    <pic:cNvPicPr/>
                  </pic:nvPicPr>
                  <pic:blipFill>
                    <a:blip r:embed="rId19"/>
                    <a:stretch>
                      <a:fillRect/>
                    </a:stretch>
                  </pic:blipFill>
                  <pic:spPr>
                    <a:xfrm>
                      <a:off x="0" y="0"/>
                      <a:ext cx="2849281" cy="491755"/>
                    </a:xfrm>
                    <a:prstGeom prst="rect">
                      <a:avLst/>
                    </a:prstGeom>
                  </pic:spPr>
                </pic:pic>
              </a:graphicData>
            </a:graphic>
          </wp:inline>
        </w:drawing>
      </w:r>
    </w:p>
    <w:p w14:paraId="6FFE2302" w14:textId="77777777" w:rsidR="00987B7A" w:rsidRDefault="00987B7A" w:rsidP="00987B7A">
      <w:pPr>
        <w:pStyle w:val="Nidungvnbn"/>
        <w:ind w:firstLine="0"/>
      </w:pPr>
      <w:r>
        <w:t>Với α=3/4</w:t>
      </w:r>
    </w:p>
    <w:p w14:paraId="6460C6C6" w14:textId="4E0777C4" w:rsidR="00987B7A" w:rsidRDefault="00987B7A" w:rsidP="00987B7A">
      <w:pPr>
        <w:pStyle w:val="Nidungvnbn"/>
        <w:ind w:firstLine="0"/>
      </w:pPr>
      <w:r>
        <w:t>Việc thực hiện minimum cost function J để tìm ra các vec-tơ từ wi, wj thể được thực hiện bằng nhiều cách, trong đó cách tiêu chuẩn nhất là sử dụng Gradient Descent.</w:t>
      </w:r>
    </w:p>
    <w:p w14:paraId="35522ED5" w14:textId="6815A658" w:rsidR="001B60F3" w:rsidRDefault="001B60F3" w:rsidP="001B60F3">
      <w:pPr>
        <w:pStyle w:val="Heading3"/>
      </w:pPr>
      <w:bookmarkStart w:id="15" w:name="_Toc163419245"/>
      <w:r>
        <w:t>Mô hình Glove</w:t>
      </w:r>
      <w:bookmarkEnd w:id="15"/>
    </w:p>
    <w:p w14:paraId="64279C75" w14:textId="73726346" w:rsidR="001B60F3" w:rsidRDefault="001B60F3" w:rsidP="001B60F3">
      <w:pPr>
        <w:pStyle w:val="Nidungvnbn"/>
      </w:pPr>
      <w:r w:rsidRPr="001B60F3">
        <w:t>Để giải quyết vấn đề trên, GloVe [Pennington et al., 2014], một mô hình embedding từ xuất hiện sau word2vec đã áp dụng mất mát bình phương và đề xuất ba thay đổi trong mô hình skip-gram dựa theo mất mát này.</w:t>
      </w:r>
    </w:p>
    <w:p w14:paraId="77B8B0C2" w14:textId="56BBF50D" w:rsidR="001B60F3" w:rsidRDefault="001B60F3" w:rsidP="001B60F3">
      <w:pPr>
        <w:pStyle w:val="Nidungvnbn"/>
        <w:ind w:firstLine="0"/>
      </w:pPr>
      <w:r w:rsidRPr="001B60F3">
        <w:t>Ở đây, ta sử dụng các biến phân phối phi xác suất</w:t>
      </w:r>
      <w:r>
        <w:t>:</w:t>
      </w:r>
    </w:p>
    <w:p w14:paraId="4A3EDEFC" w14:textId="68A433FC" w:rsidR="001B60F3" w:rsidRDefault="001B60F3" w:rsidP="001B60F3">
      <w:pPr>
        <w:pStyle w:val="Nidungvnbn"/>
        <w:ind w:firstLine="0"/>
      </w:pPr>
      <w:r w:rsidRPr="001B60F3">
        <w:rPr>
          <w:noProof/>
        </w:rPr>
        <w:drawing>
          <wp:inline distT="0" distB="0" distL="0" distR="0" wp14:anchorId="7E6B4AE5" wp14:editId="786B8240">
            <wp:extent cx="2265044" cy="258638"/>
            <wp:effectExtent l="0" t="0" r="2540" b="8255"/>
            <wp:docPr id="94437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2476" name=""/>
                    <pic:cNvPicPr/>
                  </pic:nvPicPr>
                  <pic:blipFill>
                    <a:blip r:embed="rId20"/>
                    <a:stretch>
                      <a:fillRect/>
                    </a:stretch>
                  </pic:blipFill>
                  <pic:spPr>
                    <a:xfrm>
                      <a:off x="0" y="0"/>
                      <a:ext cx="2292134" cy="261731"/>
                    </a:xfrm>
                    <a:prstGeom prst="rect">
                      <a:avLst/>
                    </a:prstGeom>
                  </pic:spPr>
                </pic:pic>
              </a:graphicData>
            </a:graphic>
          </wp:inline>
        </w:drawing>
      </w:r>
    </w:p>
    <w:p w14:paraId="08A10D37" w14:textId="6E7211D4" w:rsidR="001B60F3" w:rsidRDefault="001B60F3" w:rsidP="001B60F3">
      <w:pPr>
        <w:pStyle w:val="Nidungvnbn"/>
        <w:ind w:firstLine="0"/>
      </w:pPr>
      <w:r w:rsidRPr="001B60F3">
        <w:t>rồi tính log của chúng. Do đó, ta có mất mát bình phương</w:t>
      </w:r>
      <w:r>
        <w:t>:</w:t>
      </w:r>
    </w:p>
    <w:p w14:paraId="3938082F" w14:textId="3A9B2471" w:rsidR="001B60F3" w:rsidRDefault="001B60F3" w:rsidP="001B60F3">
      <w:pPr>
        <w:pStyle w:val="Nidungvnbn"/>
        <w:ind w:firstLine="0"/>
      </w:pPr>
      <w:r w:rsidRPr="001B60F3">
        <w:rPr>
          <w:noProof/>
        </w:rPr>
        <w:drawing>
          <wp:inline distT="0" distB="0" distL="0" distR="0" wp14:anchorId="6CD1D060" wp14:editId="4BC0FE61">
            <wp:extent cx="2773680" cy="322062"/>
            <wp:effectExtent l="0" t="0" r="7620" b="1905"/>
            <wp:docPr id="61925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59085" name=""/>
                    <pic:cNvPicPr/>
                  </pic:nvPicPr>
                  <pic:blipFill>
                    <a:blip r:embed="rId21"/>
                    <a:stretch>
                      <a:fillRect/>
                    </a:stretch>
                  </pic:blipFill>
                  <pic:spPr>
                    <a:xfrm>
                      <a:off x="0" y="0"/>
                      <a:ext cx="2902506" cy="337020"/>
                    </a:xfrm>
                    <a:prstGeom prst="rect">
                      <a:avLst/>
                    </a:prstGeom>
                  </pic:spPr>
                </pic:pic>
              </a:graphicData>
            </a:graphic>
          </wp:inline>
        </w:drawing>
      </w:r>
    </w:p>
    <w:p w14:paraId="7C29DCCA" w14:textId="2CCD9429" w:rsidR="001B60F3" w:rsidRDefault="001B60F3" w:rsidP="001B60F3">
      <w:pPr>
        <w:pStyle w:val="Nidungvnbn"/>
        <w:ind w:firstLine="0"/>
      </w:pPr>
      <w:r>
        <w:lastRenderedPageBreak/>
        <w:t>Ta thêm hai tham số mô hình cho mỗi từ  w</w:t>
      </w:r>
      <w:r w:rsidRPr="001B60F3">
        <w:rPr>
          <w:vertAlign w:val="subscript"/>
        </w:rPr>
        <w:t>i</w:t>
      </w:r>
      <w:r>
        <w:t>: hệ số điều chỉnh  b</w:t>
      </w:r>
      <w:r w:rsidRPr="001B60F3">
        <w:rPr>
          <w:vertAlign w:val="subscript"/>
        </w:rPr>
        <w:t>i</w:t>
      </w:r>
      <w:r>
        <w:t>(cho các từ trung tâm) và  c</w:t>
      </w:r>
      <w:r w:rsidRPr="001B60F3">
        <w:rPr>
          <w:vertAlign w:val="subscript"/>
        </w:rPr>
        <w:t>i</w:t>
      </w:r>
      <w:r>
        <w:t xml:space="preserve"> (cho các từ ngữ cảnh). Thay thế trọng số của mỗi giá trị mất mát bằng hàm  h(x</w:t>
      </w:r>
      <w:r w:rsidRPr="001B60F3">
        <w:rPr>
          <w:vertAlign w:val="subscript"/>
        </w:rPr>
        <w:t>ij</w:t>
      </w:r>
      <w:r>
        <w:t>). Hàm trọng số  h(x)là hàm đơn điệu tăng trong khoảng  [0,1] .</w:t>
      </w:r>
    </w:p>
    <w:p w14:paraId="42DE1FFA" w14:textId="77777777" w:rsidR="001B60F3" w:rsidRPr="001B60F3" w:rsidRDefault="001B60F3" w:rsidP="001B60F3">
      <w:pPr>
        <w:rPr>
          <w:sz w:val="26"/>
          <w:szCs w:val="26"/>
        </w:rPr>
      </w:pPr>
      <w:r w:rsidRPr="001B60F3">
        <w:rPr>
          <w:sz w:val="26"/>
          <w:szCs w:val="26"/>
        </w:rPr>
        <w:t>Do đó, mục tiêu của GloVe là cực tiểu hóa hàm mất mát.</w:t>
      </w:r>
    </w:p>
    <w:p w14:paraId="1317E640" w14:textId="64B09EAF" w:rsidR="001B60F3" w:rsidRDefault="001B60F3" w:rsidP="001B60F3">
      <w:pPr>
        <w:pStyle w:val="Nidungvnbn"/>
        <w:ind w:firstLine="0"/>
        <w:jc w:val="center"/>
      </w:pPr>
      <w:r w:rsidRPr="001B60F3">
        <w:rPr>
          <w:noProof/>
        </w:rPr>
        <w:drawing>
          <wp:inline distT="0" distB="0" distL="0" distR="0" wp14:anchorId="66C49788" wp14:editId="6E86B9AB">
            <wp:extent cx="3103244" cy="473012"/>
            <wp:effectExtent l="0" t="0" r="2540" b="3810"/>
            <wp:docPr id="171125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59485" name=""/>
                    <pic:cNvPicPr/>
                  </pic:nvPicPr>
                  <pic:blipFill>
                    <a:blip r:embed="rId22"/>
                    <a:stretch>
                      <a:fillRect/>
                    </a:stretch>
                  </pic:blipFill>
                  <pic:spPr>
                    <a:xfrm>
                      <a:off x="0" y="0"/>
                      <a:ext cx="3196274" cy="487192"/>
                    </a:xfrm>
                    <a:prstGeom prst="rect">
                      <a:avLst/>
                    </a:prstGeom>
                  </pic:spPr>
                </pic:pic>
              </a:graphicData>
            </a:graphic>
          </wp:inline>
        </w:drawing>
      </w:r>
    </w:p>
    <w:p w14:paraId="20EB6644" w14:textId="5C4BB6D4" w:rsidR="001B60F3" w:rsidRDefault="001B60F3" w:rsidP="001B60F3">
      <w:pPr>
        <w:pStyle w:val="Nidungvnbn"/>
        <w:ind w:firstLine="0"/>
      </w:pPr>
      <w:r>
        <w:t>Ở đây, chúng tôi có một đề xuất đối với việc lựa chọn hàm trọng số  h(x): khi  x&lt;c (ví dụ  c=100) thì  h(x)=(x/c)</w:t>
      </w:r>
      <w:r w:rsidRPr="001B60F3">
        <w:rPr>
          <w:vertAlign w:val="superscript"/>
        </w:rPr>
        <w:t>α</w:t>
      </w:r>
      <w:r>
        <w:t xml:space="preserve"> (ví dụ  α=0.75), nếu không thì  h(x)=1. Do  h(0)=0, ta có thể đơn thuần bỏ qua mất mát bình phương tại x</w:t>
      </w:r>
      <w:r w:rsidRPr="001B60F3">
        <w:rPr>
          <w:vertAlign w:val="subscript"/>
        </w:rPr>
        <w:t>ij</w:t>
      </w:r>
      <w:r>
        <w:t>=0. Khi sử dụng minibatch SGD trong quá trình huấn luyện, ta tiến hành lấy mẫu ngẫu nhiên để được một minibatch x</w:t>
      </w:r>
      <w:r w:rsidRPr="001B60F3">
        <w:rPr>
          <w:vertAlign w:val="subscript"/>
        </w:rPr>
        <w:t>ij</w:t>
      </w:r>
      <w:r>
        <w:t xml:space="preserve"> khác không tại mỗi bước thời gian và tính toán gradient để cập nhật các tham số mô hình. Các giá trị  x</w:t>
      </w:r>
      <w:r w:rsidRPr="001B60F3">
        <w:rPr>
          <w:vertAlign w:val="subscript"/>
        </w:rPr>
        <w:t>ij</w:t>
      </w:r>
      <w:r>
        <w:t xml:space="preserve"> khác không trên được tính trước trên toàn bộ tập dữ liệu và là thống kê toàn cục của tập dữ liệu. Do đó, tên gọi GloVe được lấy từ “Global Vectors (Vector Toàn cục)”.</w:t>
      </w:r>
    </w:p>
    <w:p w14:paraId="77213B36" w14:textId="37513F8F" w:rsidR="001B60F3" w:rsidRDefault="001B60F3" w:rsidP="001B60F3">
      <w:pPr>
        <w:pStyle w:val="Nidungvnbn"/>
        <w:ind w:firstLine="0"/>
      </w:pPr>
      <w:r>
        <w:t>Chú ý rằng nếu từ w</w:t>
      </w:r>
      <w:r w:rsidRPr="001B60F3">
        <w:rPr>
          <w:vertAlign w:val="subscript"/>
        </w:rPr>
        <w:t>i</w:t>
      </w:r>
      <w:r>
        <w:t xml:space="preserve"> xuất hiện trong cửa sổ ngữ cảnh của từ  w</w:t>
      </w:r>
      <w:r w:rsidRPr="001B60F3">
        <w:rPr>
          <w:vertAlign w:val="subscript"/>
        </w:rPr>
        <w:t>j</w:t>
      </w:r>
      <w:r>
        <w:t xml:space="preserve"> thì từ  w</w:t>
      </w:r>
      <w:r w:rsidRPr="001B60F3">
        <w:rPr>
          <w:vertAlign w:val="subscript"/>
        </w:rPr>
        <w:t>j</w:t>
      </w:r>
      <w:r>
        <w:rPr>
          <w:vertAlign w:val="subscript"/>
        </w:rPr>
        <w:t xml:space="preserve"> </w:t>
      </w:r>
      <w:r>
        <w:t>cũng sẽ xuất hiện trong cửa sổ ngữ cảnh của từ  w</w:t>
      </w:r>
      <w:r w:rsidRPr="001B60F3">
        <w:rPr>
          <w:vertAlign w:val="subscript"/>
        </w:rPr>
        <w:t>i</w:t>
      </w:r>
      <w:r>
        <w:t>. Do đó,  x</w:t>
      </w:r>
      <w:r w:rsidRPr="001B60F3">
        <w:rPr>
          <w:vertAlign w:val="subscript"/>
        </w:rPr>
        <w:t>ij</w:t>
      </w:r>
      <w:r>
        <w:t>=x</w:t>
      </w:r>
      <w:r w:rsidRPr="001B60F3">
        <w:rPr>
          <w:vertAlign w:val="subscript"/>
        </w:rPr>
        <w:t>ji</w:t>
      </w:r>
      <w:r>
        <w:t xml:space="preserve"> . Không như word2vec, GloVe khớp  logx</w:t>
      </w:r>
      <w:r w:rsidRPr="001B60F3">
        <w:rPr>
          <w:vertAlign w:val="subscript"/>
        </w:rPr>
        <w:t>ij</w:t>
      </w:r>
      <w:r>
        <w:t xml:space="preserve"> đối xứng thay vì xác suất có điều kiện  p</w:t>
      </w:r>
      <w:r w:rsidRPr="001B60F3">
        <w:rPr>
          <w:vertAlign w:val="subscript"/>
        </w:rPr>
        <w:t>ij</w:t>
      </w:r>
      <w:r>
        <w:t xml:space="preserve"> bất đối xứng. Do đó, vector từ đích trung tâm và vector từ ngữ cảnh của bất kì từ nào đều tương đương nhau trong GloVe. Tuy vậy, hai tập vector từ được học bởi cùng một mô hình về cuối có thể sẽ khác nhau do giá trị khởi tạo khác nhau. Sau khi học tất cả các vector từ, GloVe sẽ sử dụng tổng của vector từ đích trung tâm và vector từ ngữ cảnh để làm vector từ cuối cùng cho từ đó.</w:t>
      </w:r>
    </w:p>
    <w:p w14:paraId="3B6EA4B2" w14:textId="77777777" w:rsidR="001B60F3" w:rsidRDefault="001B60F3" w:rsidP="001B60F3">
      <w:pPr>
        <w:pStyle w:val="Nidungvnbn"/>
        <w:numPr>
          <w:ilvl w:val="0"/>
          <w:numId w:val="93"/>
        </w:numPr>
      </w:pPr>
      <w:r>
        <w:t>Trong một số trường hợp, hàm mất mát entropy chéo có sự hạn chế. GloVe sử dụng mất mát bình phương và vector từ để khớp các thống kê toàn cục được tính trước dựa trên toàn bộ dữ liệu.</w:t>
      </w:r>
    </w:p>
    <w:p w14:paraId="76DE2B6A" w14:textId="1EB11F87" w:rsidR="001B60F3" w:rsidRPr="001B60F3" w:rsidRDefault="001B60F3" w:rsidP="001B60F3">
      <w:pPr>
        <w:pStyle w:val="Nidungvnbn"/>
        <w:numPr>
          <w:ilvl w:val="0"/>
          <w:numId w:val="92"/>
        </w:numPr>
      </w:pPr>
      <w:r>
        <w:t>Vector từ đích trung tâm và vector từ ngữ cảnh của bất kì từ nào là như nhau trong GloVe.</w:t>
      </w:r>
    </w:p>
    <w:p w14:paraId="547301E9" w14:textId="44E81BEB" w:rsidR="004B5DD3" w:rsidRDefault="004B5DD3" w:rsidP="00987B7A">
      <w:pPr>
        <w:pStyle w:val="Heading2"/>
      </w:pPr>
      <w:bookmarkStart w:id="16" w:name="_Toc163419246"/>
      <w:r w:rsidRPr="004B5DD3">
        <w:t>Phương pháp Neural Embedding</w:t>
      </w:r>
      <w:bookmarkEnd w:id="16"/>
    </w:p>
    <w:p w14:paraId="349F0E07" w14:textId="37DD5392" w:rsidR="004B5DD3" w:rsidRDefault="004B5DD3" w:rsidP="004B5DD3">
      <w:pPr>
        <w:pStyle w:val="Heading3"/>
      </w:pPr>
      <w:bookmarkStart w:id="17" w:name="_Toc163419247"/>
      <w:r w:rsidRPr="004B5DD3">
        <w:t>Word2Vec</w:t>
      </w:r>
      <w:bookmarkEnd w:id="17"/>
    </w:p>
    <w:p w14:paraId="6E6822B7" w14:textId="07666648" w:rsidR="004B5DD3" w:rsidRDefault="004B5DD3" w:rsidP="004B5DD3">
      <w:pPr>
        <w:pStyle w:val="Nidungvnbn"/>
      </w:pPr>
      <w:r>
        <w:lastRenderedPageBreak/>
        <w:t>Thay vì đếm và xây dựng ma trận đồng xuất hiện, word2vec học trực tiếp word vector có số chiều thấp trong quá trình dự đoán các từ xung quanh mỗi từ. Đặc điểm của phương pháp này là nhanh hơn và có thể dễ dàng kết hợp một câu một văn bản mới hoặc thêm vào từ vựng.</w:t>
      </w:r>
    </w:p>
    <w:p w14:paraId="6670681E" w14:textId="1096BD7F" w:rsidR="004B5DD3" w:rsidRDefault="004B5DD3" w:rsidP="004B5DD3">
      <w:pPr>
        <w:pStyle w:val="Nidungvnbn"/>
      </w:pPr>
      <w:r>
        <w:t>Word2vec là một mạng neural 2 lớp với duy nhất 1 tầng ẩn, lấy đầu vào là một corpus lớn và sinh ra không gian vector(với số chiều khoảng vài trăm), với mỗi từ duy nhất trong corpus được gắn với một vector tương ứng trong không gian.</w:t>
      </w:r>
    </w:p>
    <w:p w14:paraId="0886CDB4" w14:textId="01F0636B" w:rsidR="004B5DD3" w:rsidRDefault="004B5DD3" w:rsidP="004B5DD3">
      <w:pPr>
        <w:pStyle w:val="Nidungvnbn"/>
      </w:pPr>
      <w:r>
        <w:t>Các word vectors được xác định trong không gian vector sao cho những từ có chung ngữ cảnh trong corpus được đặt gần nhau trong không gian. Dự đoán chính xác cao về ý nghĩa của một từ dựa trên những lần xuất hiện trước đây.</w:t>
      </w:r>
    </w:p>
    <w:p w14:paraId="4F5B3C10" w14:textId="368E2D23" w:rsidR="004B5DD3" w:rsidRPr="004B5DD3" w:rsidRDefault="004B5DD3" w:rsidP="004B5DD3">
      <w:pPr>
        <w:pStyle w:val="Nidungvnbn"/>
      </w:pPr>
      <w:r>
        <w:t>Nếu ta gán nhãn các thuộc tính cho một vector từ giả thiết, thì các vector được biểu diễn theo word2vec sẽ có dạng như sau:</w:t>
      </w:r>
    </w:p>
    <w:p w14:paraId="5985CC0C" w14:textId="393A07AF" w:rsidR="004B5DD3" w:rsidRDefault="004B5DD3" w:rsidP="004B5DD3">
      <w:pPr>
        <w:pStyle w:val="Nidungvnbn"/>
        <w:ind w:firstLine="0"/>
      </w:pPr>
      <w:r w:rsidRPr="004B5DD3">
        <w:rPr>
          <w:noProof/>
        </w:rPr>
        <w:drawing>
          <wp:inline distT="0" distB="0" distL="0" distR="0" wp14:anchorId="75E15525" wp14:editId="227A15A3">
            <wp:extent cx="5791835" cy="2286000"/>
            <wp:effectExtent l="0" t="0" r="0" b="0"/>
            <wp:docPr id="137064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41987" name=""/>
                    <pic:cNvPicPr/>
                  </pic:nvPicPr>
                  <pic:blipFill>
                    <a:blip r:embed="rId23"/>
                    <a:stretch>
                      <a:fillRect/>
                    </a:stretch>
                  </pic:blipFill>
                  <pic:spPr>
                    <a:xfrm>
                      <a:off x="0" y="0"/>
                      <a:ext cx="5791835" cy="2286000"/>
                    </a:xfrm>
                    <a:prstGeom prst="rect">
                      <a:avLst/>
                    </a:prstGeom>
                  </pic:spPr>
                </pic:pic>
              </a:graphicData>
            </a:graphic>
          </wp:inline>
        </w:drawing>
      </w:r>
    </w:p>
    <w:p w14:paraId="60DD5677" w14:textId="1FFF445E" w:rsidR="004B5DD3" w:rsidRDefault="004B5DD3" w:rsidP="004B5DD3">
      <w:pPr>
        <w:pStyle w:val="Caption"/>
      </w:pPr>
      <w:bookmarkStart w:id="18" w:name="_Toc163419498"/>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5</w:t>
      </w:r>
      <w:r>
        <w:rPr>
          <w:noProof/>
        </w:rPr>
        <w:fldChar w:fldCharType="end"/>
      </w:r>
      <w:r>
        <w:t xml:space="preserve"> Vector biểu diễn word2vec</w:t>
      </w:r>
      <w:bookmarkEnd w:id="18"/>
    </w:p>
    <w:p w14:paraId="2C9F0556" w14:textId="77777777" w:rsidR="004B5DD3" w:rsidRDefault="004B5DD3" w:rsidP="004B5DD3">
      <w:pPr>
        <w:pStyle w:val="Nidungvnbn"/>
        <w:ind w:firstLine="0"/>
      </w:pPr>
      <w:r>
        <w:t>Có 2 cách xây dựng word2vec:</w:t>
      </w:r>
    </w:p>
    <w:p w14:paraId="6F657469" w14:textId="77777777" w:rsidR="004B5DD3" w:rsidRDefault="004B5DD3" w:rsidP="004B5DD3">
      <w:pPr>
        <w:pStyle w:val="Nidungvnbn"/>
        <w:numPr>
          <w:ilvl w:val="0"/>
          <w:numId w:val="82"/>
        </w:numPr>
      </w:pPr>
      <w:r>
        <w:t>Sử dụng ngữ cảnh để dự đoán mục tiêu(CBOW).</w:t>
      </w:r>
    </w:p>
    <w:p w14:paraId="14495DA5" w14:textId="4E1B7280" w:rsidR="004B5DD3" w:rsidRDefault="004B5DD3" w:rsidP="003B5488">
      <w:pPr>
        <w:pStyle w:val="Nidungvnbn"/>
        <w:numPr>
          <w:ilvl w:val="0"/>
          <w:numId w:val="82"/>
        </w:numPr>
      </w:pPr>
      <w:r>
        <w:t>Sử dụng một từ để dự đoán ngữ cảnh mục tiêu(skip-gram)(cho kết quả tốt hơn với dữ liệu lớn).</w:t>
      </w:r>
    </w:p>
    <w:p w14:paraId="7F6E80D1" w14:textId="6DFE1EF6" w:rsidR="004B5DD3" w:rsidRDefault="003B5488" w:rsidP="004B5DD3">
      <w:pPr>
        <w:pStyle w:val="Nidungvnbn"/>
        <w:ind w:firstLine="0"/>
      </w:pPr>
      <w:r>
        <w:rPr>
          <w:noProof/>
        </w:rPr>
        <w:lastRenderedPageBreak/>
        <w:drawing>
          <wp:inline distT="0" distB="0" distL="0" distR="0" wp14:anchorId="53E8B543" wp14:editId="73DA99FC">
            <wp:extent cx="5791835" cy="2865120"/>
            <wp:effectExtent l="0" t="0" r="0" b="0"/>
            <wp:docPr id="1319979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2865120"/>
                    </a:xfrm>
                    <a:prstGeom prst="rect">
                      <a:avLst/>
                    </a:prstGeom>
                    <a:noFill/>
                    <a:ln>
                      <a:noFill/>
                    </a:ln>
                  </pic:spPr>
                </pic:pic>
              </a:graphicData>
            </a:graphic>
          </wp:inline>
        </w:drawing>
      </w:r>
    </w:p>
    <w:p w14:paraId="6A38AADA" w14:textId="1111EC7D" w:rsidR="003B5488" w:rsidRDefault="003B5488" w:rsidP="003B5488">
      <w:pPr>
        <w:pStyle w:val="Caption"/>
      </w:pPr>
      <w:bookmarkStart w:id="19" w:name="_Toc163419499"/>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6</w:t>
      </w:r>
      <w:r>
        <w:rPr>
          <w:noProof/>
        </w:rPr>
        <w:fldChar w:fldCharType="end"/>
      </w:r>
      <w:r>
        <w:t xml:space="preserve"> CBOW và Skip-gram</w:t>
      </w:r>
      <w:bookmarkEnd w:id="19"/>
    </w:p>
    <w:p w14:paraId="5683ADDA" w14:textId="62DFB0AB" w:rsidR="003B5488" w:rsidRDefault="003B5488" w:rsidP="003B5488">
      <w:pPr>
        <w:pStyle w:val="Heading3"/>
      </w:pPr>
      <w:bookmarkStart w:id="20" w:name="_Toc163419248"/>
      <w:r w:rsidRPr="003B5488">
        <w:t>Continous Bag of Words</w:t>
      </w:r>
      <w:bookmarkEnd w:id="20"/>
    </w:p>
    <w:p w14:paraId="4622C37C" w14:textId="3F1A0F73" w:rsidR="003B5488" w:rsidRDefault="003B5488" w:rsidP="003B5488">
      <w:pPr>
        <w:pStyle w:val="Heading3"/>
      </w:pPr>
      <w:bookmarkStart w:id="21" w:name="_Toc163419249"/>
      <w:r w:rsidRPr="003B5488">
        <w:t>Skip-gram</w:t>
      </w:r>
      <w:bookmarkEnd w:id="21"/>
    </w:p>
    <w:p w14:paraId="74143293" w14:textId="70D98471" w:rsidR="003B5488" w:rsidRDefault="005A0878" w:rsidP="003B5488">
      <w:pPr>
        <w:pStyle w:val="Heading4"/>
      </w:pPr>
      <w:bookmarkStart w:id="22" w:name="_Toc163419250"/>
      <w:r>
        <w:t>Ý nghĩa và đ</w:t>
      </w:r>
      <w:r w:rsidR="003B5488">
        <w:t xml:space="preserve">ịnh nghĩa mô hình </w:t>
      </w:r>
      <w:r w:rsidR="008C33BB">
        <w:t>S</w:t>
      </w:r>
      <w:r w:rsidR="003B5488">
        <w:t>kip-gram</w:t>
      </w:r>
      <w:bookmarkEnd w:id="22"/>
    </w:p>
    <w:p w14:paraId="5C2380EC" w14:textId="513EF4F7" w:rsidR="008C33BB" w:rsidRDefault="008C33BB" w:rsidP="008C33BB">
      <w:r w:rsidRPr="008C33BB">
        <w:rPr>
          <w:noProof/>
        </w:rPr>
        <w:drawing>
          <wp:inline distT="0" distB="0" distL="0" distR="0" wp14:anchorId="2C47F663" wp14:editId="10644E77">
            <wp:extent cx="5791835" cy="3312795"/>
            <wp:effectExtent l="0" t="0" r="0" b="1905"/>
            <wp:docPr id="196023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35737" name=""/>
                    <pic:cNvPicPr/>
                  </pic:nvPicPr>
                  <pic:blipFill>
                    <a:blip r:embed="rId25"/>
                    <a:stretch>
                      <a:fillRect/>
                    </a:stretch>
                  </pic:blipFill>
                  <pic:spPr>
                    <a:xfrm>
                      <a:off x="0" y="0"/>
                      <a:ext cx="5791835" cy="3312795"/>
                    </a:xfrm>
                    <a:prstGeom prst="rect">
                      <a:avLst/>
                    </a:prstGeom>
                  </pic:spPr>
                </pic:pic>
              </a:graphicData>
            </a:graphic>
          </wp:inline>
        </w:drawing>
      </w:r>
    </w:p>
    <w:p w14:paraId="481CA76C" w14:textId="6B51B37F" w:rsidR="008C33BB" w:rsidRPr="008C33BB" w:rsidRDefault="008C33BB" w:rsidP="008C33BB">
      <w:pPr>
        <w:pStyle w:val="Caption"/>
      </w:pPr>
      <w:bookmarkStart w:id="23" w:name="_Toc163419500"/>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7</w:t>
      </w:r>
      <w:r>
        <w:rPr>
          <w:noProof/>
        </w:rPr>
        <w:fldChar w:fldCharType="end"/>
      </w:r>
      <w:r>
        <w:t xml:space="preserve"> M</w:t>
      </w:r>
      <w:r w:rsidRPr="00B2584F">
        <w:t xml:space="preserve">ô hình </w:t>
      </w:r>
      <w:r>
        <w:t>và thuật toán kiến</w:t>
      </w:r>
      <w:r w:rsidRPr="00B2584F">
        <w:t xml:space="preserve"> trúc của mạng Skip-gram</w:t>
      </w:r>
      <w:bookmarkEnd w:id="23"/>
    </w:p>
    <w:p w14:paraId="5F5AFBDE" w14:textId="77777777" w:rsidR="00B2584F" w:rsidRDefault="00B2584F" w:rsidP="00B2584F">
      <w:pPr>
        <w:pStyle w:val="Nidungvnbn"/>
        <w:ind w:firstLine="0"/>
      </w:pPr>
      <w:r w:rsidRPr="00B2584F">
        <w:rPr>
          <w:b/>
          <w:bCs/>
        </w:rPr>
        <w:lastRenderedPageBreak/>
        <w:t>Mục tiêu:</w:t>
      </w:r>
      <w:r>
        <w:t xml:space="preserve"> Học trọng số các lớp ẩn, các trọng số này là các words vector</w:t>
      </w:r>
    </w:p>
    <w:p w14:paraId="7751229C" w14:textId="21C4E993" w:rsidR="00B2584F" w:rsidRDefault="00B2584F" w:rsidP="00B2584F">
      <w:pPr>
        <w:pStyle w:val="Nidungvnbn"/>
        <w:ind w:firstLine="0"/>
      </w:pPr>
      <w:r w:rsidRPr="00B2584F">
        <w:rPr>
          <w:b/>
          <w:bCs/>
        </w:rPr>
        <w:t>Cách thức:</w:t>
      </w:r>
      <w:r>
        <w:t xml:space="preserve"> Cho một từ cụ thể ở giữa câu(input word), nhìn vào những từ ở gần và chọn ngẫu nhiên. Mạng neural sẽ cho chúng ta biết xác suất của mỗi từ trong từ vựng về việc trở thành từ gần đó mà chúng ta chọn.</w:t>
      </w:r>
    </w:p>
    <w:p w14:paraId="4EEDF9DE" w14:textId="00158A09" w:rsidR="00B2584F" w:rsidRDefault="00B2584F" w:rsidP="00B2584F">
      <w:pPr>
        <w:pStyle w:val="Nidungvnbn"/>
        <w:ind w:firstLine="0"/>
      </w:pPr>
    </w:p>
    <w:p w14:paraId="5E23F191" w14:textId="78B3E962" w:rsidR="00B2584F" w:rsidRDefault="00B2584F" w:rsidP="00B2584F">
      <w:pPr>
        <w:jc w:val="center"/>
      </w:pPr>
      <w:r>
        <w:rPr>
          <w:noProof/>
        </w:rPr>
        <w:drawing>
          <wp:inline distT="0" distB="0" distL="0" distR="0" wp14:anchorId="290D5C00" wp14:editId="5A3C1372">
            <wp:extent cx="4648200" cy="2369820"/>
            <wp:effectExtent l="0" t="0" r="0" b="0"/>
            <wp:docPr id="4560897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5416" cy="2373499"/>
                    </a:xfrm>
                    <a:prstGeom prst="rect">
                      <a:avLst/>
                    </a:prstGeom>
                    <a:noFill/>
                    <a:ln>
                      <a:noFill/>
                    </a:ln>
                  </pic:spPr>
                </pic:pic>
              </a:graphicData>
            </a:graphic>
          </wp:inline>
        </w:drawing>
      </w:r>
    </w:p>
    <w:p w14:paraId="2B4D58E5" w14:textId="37F8BBB7" w:rsidR="00B2584F" w:rsidRPr="00B2584F" w:rsidRDefault="00B2584F" w:rsidP="00B2584F">
      <w:pPr>
        <w:pStyle w:val="Caption"/>
      </w:pPr>
      <w:bookmarkStart w:id="24" w:name="_Toc163419501"/>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8</w:t>
      </w:r>
      <w:r>
        <w:rPr>
          <w:noProof/>
        </w:rPr>
        <w:fldChar w:fldCharType="end"/>
      </w:r>
      <w:r>
        <w:t xml:space="preserve"> M</w:t>
      </w:r>
      <w:r w:rsidRPr="00B2584F">
        <w:t>ô hình kiến trúc của mạng Skip-gram</w:t>
      </w:r>
      <w:bookmarkEnd w:id="24"/>
    </w:p>
    <w:p w14:paraId="4E9DF39C" w14:textId="77777777" w:rsidR="003B5488" w:rsidRDefault="003B5488" w:rsidP="003B5488">
      <w:pPr>
        <w:pStyle w:val="Nidungvnbn"/>
      </w:pPr>
      <w:r>
        <w:t xml:space="preserve">Mô hình skip-gam giả định rằng một từ có thể được sử dụng để sinh ra các từ xung quanh nó trong một chuỗi văn bản. </w:t>
      </w:r>
    </w:p>
    <w:p w14:paraId="6C139CF1" w14:textId="69C1E5E8" w:rsidR="003B5488" w:rsidRDefault="003B5488" w:rsidP="003B5488">
      <w:pPr>
        <w:pStyle w:val="Nidungvnbn"/>
      </w:pPr>
      <w:r>
        <w:t>Ví dụ, giả sử chuỗi văn bản là “the”, “man”, “loves”, “his” và “son”. Ta sử dụng “loves” làm từ đích trung tâm và đặt kích thước cửa sổ ngữ cảnh bằng 2. Như mô tả trong hình dưới, với từ đích trung tâm “loves”, mô hình skip-gram quan tâm đến xác suất có điều kiện sinh ra các từ ngữ cảnh (“the”, “man”, “his” và “son”) nằm trong khoảng cách không quá 2 từ:</w:t>
      </w:r>
    </w:p>
    <w:p w14:paraId="7CBA7FF7" w14:textId="282D2DD5" w:rsidR="003B5488" w:rsidRDefault="003B5488" w:rsidP="003B5488">
      <w:pPr>
        <w:pStyle w:val="Nidungvnbn"/>
        <w:ind w:firstLine="0"/>
        <w:jc w:val="center"/>
      </w:pPr>
      <w:r w:rsidRPr="003B5488">
        <w:rPr>
          <w:noProof/>
        </w:rPr>
        <w:drawing>
          <wp:inline distT="0" distB="0" distL="0" distR="0" wp14:anchorId="68441D3E" wp14:editId="5EFC2D17">
            <wp:extent cx="3139440" cy="1262249"/>
            <wp:effectExtent l="0" t="0" r="3810" b="0"/>
            <wp:docPr id="47010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07384" name=""/>
                    <pic:cNvPicPr/>
                  </pic:nvPicPr>
                  <pic:blipFill>
                    <a:blip r:embed="rId27"/>
                    <a:stretch>
                      <a:fillRect/>
                    </a:stretch>
                  </pic:blipFill>
                  <pic:spPr>
                    <a:xfrm>
                      <a:off x="0" y="0"/>
                      <a:ext cx="3151383" cy="1267051"/>
                    </a:xfrm>
                    <a:prstGeom prst="rect">
                      <a:avLst/>
                    </a:prstGeom>
                  </pic:spPr>
                </pic:pic>
              </a:graphicData>
            </a:graphic>
          </wp:inline>
        </w:drawing>
      </w:r>
    </w:p>
    <w:p w14:paraId="152B6F39" w14:textId="48DA3E0F" w:rsidR="003B5488" w:rsidRDefault="003B5488" w:rsidP="003B5488">
      <w:pPr>
        <w:pStyle w:val="Nidungvnbn"/>
        <w:ind w:firstLine="0"/>
        <w:jc w:val="center"/>
      </w:pPr>
      <w:bookmarkStart w:id="25" w:name="_Toc163419502"/>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9</w:t>
      </w:r>
      <w:r>
        <w:rPr>
          <w:noProof/>
        </w:rPr>
        <w:fldChar w:fldCharType="end"/>
      </w:r>
      <w:r>
        <w:t xml:space="preserve"> Mô hình Skip-gram</w:t>
      </w:r>
      <w:bookmarkEnd w:id="25"/>
    </w:p>
    <w:p w14:paraId="63A23F1F" w14:textId="4CDCA147" w:rsidR="003B5488" w:rsidRPr="003B5488" w:rsidRDefault="003B5488" w:rsidP="003B5488">
      <w:pPr>
        <w:pStyle w:val="Nidungvnbn"/>
        <w:ind w:firstLine="0"/>
        <w:rPr>
          <w:b/>
          <w:bCs/>
        </w:rPr>
      </w:pPr>
      <w:r w:rsidRPr="003B5488">
        <w:rPr>
          <w:b/>
          <w:bCs/>
        </w:rPr>
        <w:lastRenderedPageBreak/>
        <w:t>P("the","man","his","son"</w:t>
      </w:r>
      <w:r w:rsidRPr="003B5488">
        <w:rPr>
          <w:rFonts w:ascii="Cambria Math" w:hAnsi="Cambria Math" w:cs="Cambria Math"/>
          <w:b/>
          <w:bCs/>
        </w:rPr>
        <w:t>∣</w:t>
      </w:r>
      <w:r w:rsidRPr="003B5488">
        <w:rPr>
          <w:b/>
          <w:bCs/>
        </w:rPr>
        <w:t>"loves")</w:t>
      </w:r>
    </w:p>
    <w:p w14:paraId="0E013584" w14:textId="77777777" w:rsidR="003B5488" w:rsidRDefault="003B5488" w:rsidP="003B5488">
      <w:pPr>
        <w:pStyle w:val="Nidungvnbn"/>
      </w:pPr>
      <w:r>
        <w:t>Ta giả định rằng, với từ đích trung tâm cho trước, các từ ngữ cảnh được sinh ra độc lập với nhau. Trong trường hợp này, công thức trên có thể được viết lại thành</w:t>
      </w:r>
    </w:p>
    <w:p w14:paraId="4B94DC0A" w14:textId="4FA62098" w:rsidR="003B5488" w:rsidRDefault="003B5488" w:rsidP="005A0878">
      <w:pPr>
        <w:pStyle w:val="Nidungvnbn"/>
        <w:ind w:firstLine="0"/>
        <w:rPr>
          <w:b/>
          <w:bCs/>
        </w:rPr>
      </w:pPr>
      <w:r w:rsidRPr="003B5488">
        <w:rPr>
          <w:b/>
          <w:bCs/>
        </w:rPr>
        <w:t>P("the"</w:t>
      </w:r>
      <w:r w:rsidRPr="003B5488">
        <w:rPr>
          <w:rFonts w:ascii="Cambria Math" w:hAnsi="Cambria Math" w:cs="Cambria Math"/>
          <w:b/>
          <w:bCs/>
        </w:rPr>
        <w:t>∣</w:t>
      </w:r>
      <w:r w:rsidRPr="003B5488">
        <w:rPr>
          <w:b/>
          <w:bCs/>
        </w:rPr>
        <w:t>"loves")</w:t>
      </w:r>
      <w:r w:rsidRPr="003B5488">
        <w:rPr>
          <w:rFonts w:ascii="Cambria Math" w:hAnsi="Cambria Math" w:cs="Cambria Math"/>
          <w:b/>
          <w:bCs/>
        </w:rPr>
        <w:t>⋅</w:t>
      </w:r>
      <w:r w:rsidRPr="003B5488">
        <w:rPr>
          <w:b/>
          <w:bCs/>
        </w:rPr>
        <w:t>P("man"</w:t>
      </w:r>
      <w:r w:rsidRPr="003B5488">
        <w:rPr>
          <w:rFonts w:ascii="Cambria Math" w:hAnsi="Cambria Math" w:cs="Cambria Math"/>
          <w:b/>
          <w:bCs/>
        </w:rPr>
        <w:t>∣</w:t>
      </w:r>
      <w:r w:rsidRPr="003B5488">
        <w:rPr>
          <w:b/>
          <w:bCs/>
        </w:rPr>
        <w:t>"loves")</w:t>
      </w:r>
      <w:r w:rsidRPr="003B5488">
        <w:rPr>
          <w:rFonts w:ascii="Cambria Math" w:hAnsi="Cambria Math" w:cs="Cambria Math"/>
          <w:b/>
          <w:bCs/>
        </w:rPr>
        <w:t>⋅</w:t>
      </w:r>
      <w:r w:rsidRPr="003B5488">
        <w:rPr>
          <w:b/>
          <w:bCs/>
        </w:rPr>
        <w:t>P("his"</w:t>
      </w:r>
      <w:r w:rsidRPr="003B5488">
        <w:rPr>
          <w:rFonts w:ascii="Cambria Math" w:hAnsi="Cambria Math" w:cs="Cambria Math"/>
          <w:b/>
          <w:bCs/>
        </w:rPr>
        <w:t>∣</w:t>
      </w:r>
      <w:r w:rsidRPr="003B5488">
        <w:rPr>
          <w:b/>
          <w:bCs/>
        </w:rPr>
        <w:t>"loves")</w:t>
      </w:r>
      <w:r w:rsidRPr="003B5488">
        <w:rPr>
          <w:rFonts w:ascii="Cambria Math" w:hAnsi="Cambria Math" w:cs="Cambria Math"/>
          <w:b/>
          <w:bCs/>
        </w:rPr>
        <w:t>⋅</w:t>
      </w:r>
      <w:r w:rsidRPr="003B5488">
        <w:rPr>
          <w:b/>
          <w:bCs/>
        </w:rPr>
        <w:t>P("son"</w:t>
      </w:r>
      <w:r w:rsidRPr="003B5488">
        <w:rPr>
          <w:rFonts w:ascii="Cambria Math" w:hAnsi="Cambria Math" w:cs="Cambria Math"/>
          <w:b/>
          <w:bCs/>
        </w:rPr>
        <w:t>∣</w:t>
      </w:r>
      <w:r w:rsidRPr="003B5488">
        <w:rPr>
          <w:b/>
          <w:bCs/>
        </w:rPr>
        <w:t>"loves")</w:t>
      </w:r>
    </w:p>
    <w:p w14:paraId="79694549" w14:textId="0857B945" w:rsidR="005A0878" w:rsidRPr="005A0878" w:rsidRDefault="005A0878" w:rsidP="005A0878">
      <w:pPr>
        <w:pStyle w:val="Nidungvnbn"/>
      </w:pPr>
      <w:r w:rsidRPr="005A0878">
        <w:t>Quá trình huấn luyện của Skip-gram thường sử dụng một mạng nơ-ron cơ bản, trong đó các biểu diễn từ của từng từ sẽ được cập nhật thông qua quá trình lan truyền ngược (backpropagation) để giảm thiểu sai số giữa xác suất dự đoán và xác suất thực tế.</w:t>
      </w:r>
    </w:p>
    <w:p w14:paraId="0CC8B7EE" w14:textId="0CEDB580" w:rsidR="005A0878" w:rsidRPr="005A0878" w:rsidRDefault="005A0878" w:rsidP="005A0878">
      <w:pPr>
        <w:pStyle w:val="Nidungvnbn"/>
        <w:ind w:firstLine="0"/>
      </w:pPr>
      <w:r w:rsidRPr="005A0878">
        <w:t>Skip-gram thường được sử dụng trong các tác vụ như phân loại văn bản, tìm kiếm semantec và các tác vụ liên quan đến việc hiểu ngôn ngữ tự nhiên. Đặc biệt, nó thường được ưa chuộng khi làm việc với các tập dữ liệu lớn với số lượng từ vựng lớn.</w:t>
      </w:r>
    </w:p>
    <w:p w14:paraId="0320B19E" w14:textId="588DF4C2" w:rsidR="003B5488" w:rsidRDefault="003B5488" w:rsidP="005A0878">
      <w:pPr>
        <w:pStyle w:val="Nidungvnbn"/>
      </w:pPr>
      <w:r>
        <w:t>Trong mô hình skip-gam, mỗi từ được biểu diễn bằng hai vector d chiều để tính xác suất có điều kiện. Giả sử chỉ số của một từ trong từ điển là  i, vector của từ được biểu diễn là  v</w:t>
      </w:r>
      <w:r w:rsidRPr="003B5488">
        <w:rPr>
          <w:vertAlign w:val="subscript"/>
        </w:rPr>
        <w:t>i</w:t>
      </w:r>
      <w:r>
        <w:rPr>
          <w:rFonts w:ascii="Cambria Math" w:hAnsi="Cambria Math" w:cs="Cambria Math"/>
        </w:rPr>
        <w:t>∈</w:t>
      </w:r>
      <w:r>
        <w:t>R</w:t>
      </w:r>
      <w:r w:rsidRPr="003B5488">
        <w:rPr>
          <w:vertAlign w:val="superscript"/>
        </w:rPr>
        <w:t>d</w:t>
      </w:r>
      <w:r>
        <w:t xml:space="preserve"> khi từ này là từ đích trung tâm và là  u</w:t>
      </w:r>
      <w:r w:rsidRPr="003B5488">
        <w:rPr>
          <w:vertAlign w:val="subscript"/>
        </w:rPr>
        <w:t>i</w:t>
      </w:r>
      <w:r>
        <w:rPr>
          <w:rFonts w:ascii="Cambria Math" w:hAnsi="Cambria Math" w:cs="Cambria Math"/>
        </w:rPr>
        <w:t>∈</w:t>
      </w:r>
      <w:r>
        <w:t>R</w:t>
      </w:r>
      <w:r w:rsidRPr="003B5488">
        <w:rPr>
          <w:vertAlign w:val="superscript"/>
        </w:rPr>
        <w:t>d</w:t>
      </w:r>
      <w:r>
        <w:t xml:space="preserve"> khi từ này là một từ ngữ cảnh. Gọi  c</w:t>
      </w:r>
      <w:r w:rsidR="005A0878">
        <w:t xml:space="preserve"> </w:t>
      </w:r>
      <w:r>
        <w:t>và  o</w:t>
      </w:r>
      <w:r w:rsidR="005A0878">
        <w:t xml:space="preserve"> </w:t>
      </w:r>
      <w:r>
        <w:t>lần lượt là chỉ số của từ đích trung tâm  w</w:t>
      </w:r>
      <w:r w:rsidRPr="005A0878">
        <w:rPr>
          <w:vertAlign w:val="subscript"/>
        </w:rPr>
        <w:t>c</w:t>
      </w:r>
      <w:r w:rsidR="005A0878">
        <w:t xml:space="preserve"> </w:t>
      </w:r>
      <w:r>
        <w:t>và từ ngữ cảnh  w</w:t>
      </w:r>
      <w:r w:rsidRPr="005A0878">
        <w:rPr>
          <w:vertAlign w:val="subscript"/>
        </w:rPr>
        <w:t>o</w:t>
      </w:r>
      <w:r w:rsidR="005A0878">
        <w:t xml:space="preserve"> </w:t>
      </w:r>
      <w:r>
        <w:t>trong từ điển. Có thể thu được xác suất có điều kiện sinh ra từ ngữ cảnh cho một từ đích trung tâm cho trước bằng phép toán softmax trên tích vô hướng của vector:</w:t>
      </w:r>
    </w:p>
    <w:p w14:paraId="52069653" w14:textId="61C1D088" w:rsidR="005A0878" w:rsidRDefault="005A0878" w:rsidP="005A0878">
      <w:pPr>
        <w:pStyle w:val="Nidungvnbn"/>
        <w:ind w:firstLine="0"/>
        <w:jc w:val="center"/>
      </w:pPr>
      <w:r w:rsidRPr="003B5488">
        <w:rPr>
          <w:b/>
          <w:bCs/>
          <w:noProof/>
        </w:rPr>
        <w:drawing>
          <wp:inline distT="0" distB="0" distL="0" distR="0" wp14:anchorId="6369DE33" wp14:editId="6F7E40D6">
            <wp:extent cx="2727960" cy="620647"/>
            <wp:effectExtent l="0" t="0" r="0" b="8255"/>
            <wp:docPr id="150359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93231" name=""/>
                    <pic:cNvPicPr/>
                  </pic:nvPicPr>
                  <pic:blipFill>
                    <a:blip r:embed="rId28"/>
                    <a:stretch>
                      <a:fillRect/>
                    </a:stretch>
                  </pic:blipFill>
                  <pic:spPr>
                    <a:xfrm>
                      <a:off x="0" y="0"/>
                      <a:ext cx="2750939" cy="625875"/>
                    </a:xfrm>
                    <a:prstGeom prst="rect">
                      <a:avLst/>
                    </a:prstGeom>
                  </pic:spPr>
                </pic:pic>
              </a:graphicData>
            </a:graphic>
          </wp:inline>
        </w:drawing>
      </w:r>
    </w:p>
    <w:p w14:paraId="116F99BE" w14:textId="0E258EE9" w:rsidR="005A0878" w:rsidRDefault="005A0878" w:rsidP="005A0878">
      <w:pPr>
        <w:pStyle w:val="Nidungvnbn"/>
        <w:ind w:firstLine="0"/>
      </w:pPr>
      <w:r>
        <w:t>trong đó, tập chỉ số trong bộ từ vựng là  V={0,1,…,|V|−1}. Giả sử trong một chuỗi văn bản có độ dài T , từ tại bước thời gian t được ký hiệu là  w</w:t>
      </w:r>
      <w:r w:rsidRPr="005A0878">
        <w:rPr>
          <w:vertAlign w:val="superscript"/>
        </w:rPr>
        <w:t>(t)</w:t>
      </w:r>
      <w:r>
        <w:t>. Giả sử rằng các từ ngữ cảnh được sinh độc lập với từ trung tâm cho trước. Khi kích thước cửa sổ ngữ cảnh là m , hàm hợp lý (likelihood) của mô hình skip-gam là xác suất kết hợp sinh ra tất cả các từ ngữ cảnh với bất kỳ từ trung tâm cho trước nào:</w:t>
      </w:r>
    </w:p>
    <w:p w14:paraId="5477B72F" w14:textId="56ED5999" w:rsidR="005A0878" w:rsidRDefault="005A0878" w:rsidP="005A0878">
      <w:pPr>
        <w:pStyle w:val="Nidungvnbn"/>
        <w:ind w:firstLine="0"/>
        <w:jc w:val="center"/>
      </w:pPr>
      <w:r w:rsidRPr="005A0878">
        <w:rPr>
          <w:noProof/>
        </w:rPr>
        <w:drawing>
          <wp:inline distT="0" distB="0" distL="0" distR="0" wp14:anchorId="6A932DCD" wp14:editId="5BC3829A">
            <wp:extent cx="1957149" cy="502920"/>
            <wp:effectExtent l="0" t="0" r="5080" b="0"/>
            <wp:docPr id="145479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94591" name=""/>
                    <pic:cNvPicPr/>
                  </pic:nvPicPr>
                  <pic:blipFill>
                    <a:blip r:embed="rId29"/>
                    <a:stretch>
                      <a:fillRect/>
                    </a:stretch>
                  </pic:blipFill>
                  <pic:spPr>
                    <a:xfrm>
                      <a:off x="0" y="0"/>
                      <a:ext cx="1987517" cy="510724"/>
                    </a:xfrm>
                    <a:prstGeom prst="rect">
                      <a:avLst/>
                    </a:prstGeom>
                  </pic:spPr>
                </pic:pic>
              </a:graphicData>
            </a:graphic>
          </wp:inline>
        </w:drawing>
      </w:r>
    </w:p>
    <w:p w14:paraId="15A62610" w14:textId="640720E7" w:rsidR="005A0878" w:rsidRDefault="005A0878" w:rsidP="003B5488">
      <w:pPr>
        <w:pStyle w:val="Nidungvnbn"/>
        <w:ind w:firstLine="0"/>
      </w:pPr>
      <w:r>
        <w:t>Ở đây, bất kỳ bước thời gian nào nhỏ hơn 1 hoặc lớn hơn T đều có thể được bỏ qua.</w:t>
      </w:r>
    </w:p>
    <w:p w14:paraId="33589E81" w14:textId="542B1056" w:rsidR="005A0878" w:rsidRDefault="005A0878" w:rsidP="005A0878">
      <w:pPr>
        <w:pStyle w:val="Heading4"/>
      </w:pPr>
      <w:bookmarkStart w:id="26" w:name="_Toc163419251"/>
      <w:r w:rsidRPr="005A0878">
        <w:lastRenderedPageBreak/>
        <w:t>Huấn luyện Mô hình Skip-Gram</w:t>
      </w:r>
      <w:bookmarkEnd w:id="26"/>
    </w:p>
    <w:p w14:paraId="14D53ECA" w14:textId="15A52D6E" w:rsidR="005A0878" w:rsidRDefault="005A0878" w:rsidP="005A0878">
      <w:pPr>
        <w:pStyle w:val="Nidungvnbn"/>
      </w:pPr>
      <w:r w:rsidRPr="005A0878">
        <w:t>Các tham số trong mô hình skip-gram là vector từ đích trung tâm và vector từ ngữ cảnh cho từng từ riêng lẻ. Trong quá trình huấn luyện, chúng ta sẽ học các tham số mô hình bằng cách cực đại hóa hàm hợp lý, còn gọi là ước lượng hợp lý cực đại. Việc này tương tự với việc giảm thiểu hàm mất mát sau đây:</w:t>
      </w:r>
    </w:p>
    <w:p w14:paraId="4F446F38" w14:textId="01010393" w:rsidR="005A0878" w:rsidRDefault="005A0878" w:rsidP="005A0878">
      <w:pPr>
        <w:pStyle w:val="Nidungvnbn"/>
        <w:jc w:val="center"/>
      </w:pPr>
      <w:r w:rsidRPr="005A0878">
        <w:rPr>
          <w:noProof/>
        </w:rPr>
        <w:drawing>
          <wp:inline distT="0" distB="0" distL="0" distR="0" wp14:anchorId="1EF2D148" wp14:editId="32B992FD">
            <wp:extent cx="2550795" cy="612460"/>
            <wp:effectExtent l="0" t="0" r="1905" b="0"/>
            <wp:docPr id="52583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33126" name=""/>
                    <pic:cNvPicPr/>
                  </pic:nvPicPr>
                  <pic:blipFill>
                    <a:blip r:embed="rId30"/>
                    <a:stretch>
                      <a:fillRect/>
                    </a:stretch>
                  </pic:blipFill>
                  <pic:spPr>
                    <a:xfrm>
                      <a:off x="0" y="0"/>
                      <a:ext cx="2557958" cy="614180"/>
                    </a:xfrm>
                    <a:prstGeom prst="rect">
                      <a:avLst/>
                    </a:prstGeom>
                  </pic:spPr>
                </pic:pic>
              </a:graphicData>
            </a:graphic>
          </wp:inline>
        </w:drawing>
      </w:r>
    </w:p>
    <w:p w14:paraId="48F5C5D1" w14:textId="3C6EA0DE" w:rsidR="005A0878" w:rsidRDefault="005A0878" w:rsidP="005A0878">
      <w:pPr>
        <w:pStyle w:val="Nidungvnbn"/>
        <w:ind w:firstLine="0"/>
      </w:pPr>
      <w:r>
        <w:tab/>
      </w:r>
      <w:r w:rsidRPr="005A0878">
        <w:t>Nếu ta dùng SGD, thì trong mỗi vòng lặp, ta chọn ra một chuỗi con nhỏ hơn bằng việc lấy mẫu ngẫu nhiên để tính toán mất mát cho chuỗi con đó, rồi sau đó tính gradient để cập nhật các tham số mô hình. Điểm then chốt của việc tính toán gradient là tính gradient của logarit xác suất có điều kiện cho vector từ trung tâm và vector từ ngữ cảnh. Đầu tiên, theo định nghĩa ta có</w:t>
      </w:r>
      <w:r>
        <w:t>:</w:t>
      </w:r>
    </w:p>
    <w:p w14:paraId="52C30DE8" w14:textId="53935C93" w:rsidR="005A0878" w:rsidRDefault="005A0878" w:rsidP="005A0878">
      <w:pPr>
        <w:pStyle w:val="Nidungvnbn"/>
        <w:ind w:firstLine="0"/>
        <w:jc w:val="center"/>
      </w:pPr>
      <w:r w:rsidRPr="005A0878">
        <w:rPr>
          <w:noProof/>
        </w:rPr>
        <w:drawing>
          <wp:inline distT="0" distB="0" distL="0" distR="0" wp14:anchorId="575346F3" wp14:editId="63FB1C76">
            <wp:extent cx="3383532" cy="526483"/>
            <wp:effectExtent l="0" t="0" r="7620" b="6985"/>
            <wp:docPr id="111064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49777" name=""/>
                    <pic:cNvPicPr/>
                  </pic:nvPicPr>
                  <pic:blipFill>
                    <a:blip r:embed="rId31"/>
                    <a:stretch>
                      <a:fillRect/>
                    </a:stretch>
                  </pic:blipFill>
                  <pic:spPr>
                    <a:xfrm>
                      <a:off x="0" y="0"/>
                      <a:ext cx="3425806" cy="533061"/>
                    </a:xfrm>
                    <a:prstGeom prst="rect">
                      <a:avLst/>
                    </a:prstGeom>
                  </pic:spPr>
                </pic:pic>
              </a:graphicData>
            </a:graphic>
          </wp:inline>
        </w:drawing>
      </w:r>
    </w:p>
    <w:p w14:paraId="476A4124" w14:textId="511FDE4A" w:rsidR="005A0878" w:rsidRDefault="005A0878" w:rsidP="005A0878">
      <w:pPr>
        <w:pStyle w:val="Nidungvnbn"/>
        <w:ind w:firstLine="0"/>
      </w:pPr>
      <w:r>
        <w:t>Thông qua phép tính đạo hàm, ta nhận được giá trị gradient v</w:t>
      </w:r>
      <w:r w:rsidRPr="005A0878">
        <w:rPr>
          <w:vertAlign w:val="subscript"/>
        </w:rPr>
        <w:t>c</w:t>
      </w:r>
      <w:r>
        <w:t xml:space="preserve"> từ công thức trên:</w:t>
      </w:r>
    </w:p>
    <w:p w14:paraId="5C338FAB" w14:textId="085FBA2B" w:rsidR="005A0878" w:rsidRDefault="005A0878" w:rsidP="005A0878">
      <w:pPr>
        <w:pStyle w:val="Nidungvnbn"/>
        <w:ind w:firstLine="0"/>
        <w:jc w:val="center"/>
      </w:pPr>
      <w:r w:rsidRPr="005A0878">
        <w:rPr>
          <w:noProof/>
        </w:rPr>
        <w:drawing>
          <wp:inline distT="0" distB="0" distL="0" distR="0" wp14:anchorId="5B75BB24" wp14:editId="18A47D96">
            <wp:extent cx="3655919" cy="1393985"/>
            <wp:effectExtent l="0" t="0" r="1905" b="0"/>
            <wp:docPr id="88690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4991" name=""/>
                    <pic:cNvPicPr/>
                  </pic:nvPicPr>
                  <pic:blipFill>
                    <a:blip r:embed="rId32"/>
                    <a:stretch>
                      <a:fillRect/>
                    </a:stretch>
                  </pic:blipFill>
                  <pic:spPr>
                    <a:xfrm>
                      <a:off x="0" y="0"/>
                      <a:ext cx="3694374" cy="1408648"/>
                    </a:xfrm>
                    <a:prstGeom prst="rect">
                      <a:avLst/>
                    </a:prstGeom>
                  </pic:spPr>
                </pic:pic>
              </a:graphicData>
            </a:graphic>
          </wp:inline>
        </w:drawing>
      </w:r>
    </w:p>
    <w:p w14:paraId="062F8C04" w14:textId="696D70DC" w:rsidR="005A0878" w:rsidRDefault="005A0878" w:rsidP="005A0878">
      <w:pPr>
        <w:pStyle w:val="Nidungvnbn"/>
        <w:ind w:firstLine="0"/>
      </w:pPr>
      <w:r>
        <w:t>Phép tính cho ra xác suất có điều kiện cho mọi từ có trong từ điển với từ đích trung tâm  w</w:t>
      </w:r>
      <w:r w:rsidRPr="005A0878">
        <w:rPr>
          <w:vertAlign w:val="subscript"/>
        </w:rPr>
        <w:t>c</w:t>
      </w:r>
      <w:r>
        <w:t xml:space="preserve"> cho trước. Sau đó, ta lại sử dụng phương pháp đó để tìm gradient cho các vector từ khác.</w:t>
      </w:r>
    </w:p>
    <w:p w14:paraId="3FAE5062" w14:textId="4B838091" w:rsidR="005A0878" w:rsidRDefault="005A0878" w:rsidP="005A0878">
      <w:pPr>
        <w:pStyle w:val="Nidungvnbn"/>
        <w:ind w:firstLine="0"/>
      </w:pPr>
      <w:r>
        <w:t>Sau khi huấn luyện xong, với từ bất kỳ có chỉ số là i trong từ điển, ta sẽ nhận được tập hai vector từ v</w:t>
      </w:r>
      <w:r w:rsidRPr="005A0878">
        <w:rPr>
          <w:vertAlign w:val="subscript"/>
        </w:rPr>
        <w:t>i</w:t>
      </w:r>
      <w:r>
        <w:t xml:space="preserve"> và u</w:t>
      </w:r>
      <w:r w:rsidRPr="005A0878">
        <w:rPr>
          <w:vertAlign w:val="subscript"/>
        </w:rPr>
        <w:t>i</w:t>
      </w:r>
      <w:r>
        <w:t>. Trong các ứng dụng xử lý ngôn ngữ tự nhiên, vector từ đích trung tâm trong mô hình skip-gram thường được sử dụng để làm vector biểu diễn một từ.</w:t>
      </w:r>
    </w:p>
    <w:p w14:paraId="3615291C" w14:textId="7B340BCD" w:rsidR="00B2584F" w:rsidRPr="00B2584F" w:rsidRDefault="00B2584F" w:rsidP="00B2584F">
      <w:pPr>
        <w:pStyle w:val="Nidungvnbn"/>
        <w:ind w:firstLine="0"/>
        <w:rPr>
          <w:b/>
          <w:bCs/>
        </w:rPr>
      </w:pPr>
      <w:r w:rsidRPr="00B2584F">
        <w:rPr>
          <w:b/>
          <w:bCs/>
        </w:rPr>
        <w:lastRenderedPageBreak/>
        <w:t>Model details</w:t>
      </w:r>
      <w:r>
        <w:rPr>
          <w:b/>
          <w:bCs/>
        </w:rPr>
        <w:t>:</w:t>
      </w:r>
    </w:p>
    <w:p w14:paraId="7D1D1D28" w14:textId="77777777" w:rsidR="00B2584F" w:rsidRDefault="00B2584F" w:rsidP="00B2584F">
      <w:pPr>
        <w:pStyle w:val="Nidungvnbn"/>
        <w:numPr>
          <w:ilvl w:val="0"/>
          <w:numId w:val="84"/>
        </w:numPr>
      </w:pPr>
      <w:r>
        <w:t>Xây dựng bộ từ vựng</w:t>
      </w:r>
    </w:p>
    <w:p w14:paraId="440905BF" w14:textId="77777777" w:rsidR="00B2584F" w:rsidRDefault="00B2584F" w:rsidP="00B2584F">
      <w:pPr>
        <w:pStyle w:val="Nidungvnbn"/>
        <w:numPr>
          <w:ilvl w:val="0"/>
          <w:numId w:val="84"/>
        </w:numPr>
      </w:pPr>
      <w:r>
        <w:t>Biểu diễn mỗi từ thành các one-hot-vector</w:t>
      </w:r>
    </w:p>
    <w:p w14:paraId="1FDFCADB" w14:textId="54CFD41B" w:rsidR="00B2584F" w:rsidRDefault="00B2584F" w:rsidP="00B2584F">
      <w:pPr>
        <w:pStyle w:val="Nidungvnbn"/>
        <w:numPr>
          <w:ilvl w:val="0"/>
          <w:numId w:val="84"/>
        </w:numPr>
      </w:pPr>
      <w:r>
        <w:t>Đầu ra là một vector duy nhất, có kích thước bằng kích thước của bộ từ vựng, thể hiện xác suất của mỗi từ được là lân cận của từ đầu vào.</w:t>
      </w:r>
    </w:p>
    <w:p w14:paraId="677600E2" w14:textId="77777777" w:rsidR="00B2584F" w:rsidRDefault="00B2584F" w:rsidP="00B2584F">
      <w:pPr>
        <w:pStyle w:val="Nidungvnbn"/>
        <w:numPr>
          <w:ilvl w:val="0"/>
          <w:numId w:val="84"/>
        </w:numPr>
      </w:pPr>
      <w:r>
        <w:t>Không có hàm kích hoạt trên tầng ẩn</w:t>
      </w:r>
    </w:p>
    <w:p w14:paraId="350CC953" w14:textId="77777777" w:rsidR="00B2584F" w:rsidRDefault="00B2584F" w:rsidP="00B2584F">
      <w:pPr>
        <w:pStyle w:val="Nidungvnbn"/>
        <w:numPr>
          <w:ilvl w:val="0"/>
          <w:numId w:val="84"/>
        </w:numPr>
      </w:pPr>
      <w:r>
        <w:t>Hàm kích hoạt trên tầng output là softmax</w:t>
      </w:r>
    </w:p>
    <w:p w14:paraId="46944C38" w14:textId="77777777" w:rsidR="00B2584F" w:rsidRDefault="00B2584F" w:rsidP="00B2584F">
      <w:pPr>
        <w:pStyle w:val="Nidungvnbn"/>
        <w:numPr>
          <w:ilvl w:val="0"/>
          <w:numId w:val="84"/>
        </w:numPr>
      </w:pPr>
      <w:r>
        <w:t>Trong quá trình training, input là 1 one-hotvector, ouput cũng là 1 one-hot-vector</w:t>
      </w:r>
    </w:p>
    <w:p w14:paraId="74BCC3F5" w14:textId="292E467B" w:rsidR="00B2584F" w:rsidRDefault="00B2584F" w:rsidP="00B2584F">
      <w:pPr>
        <w:pStyle w:val="Nidungvnbn"/>
        <w:numPr>
          <w:ilvl w:val="0"/>
          <w:numId w:val="84"/>
        </w:numPr>
      </w:pPr>
      <w:r>
        <w:t>Trong quá trình đánh giá sau khi training, đầu ra phải là 1 phân bố xác suất</w:t>
      </w:r>
    </w:p>
    <w:p w14:paraId="53ADCEB6" w14:textId="77777777" w:rsidR="00B2584F" w:rsidRDefault="00B2584F" w:rsidP="00B2584F">
      <w:pPr>
        <w:pStyle w:val="Nidungvnbn"/>
      </w:pPr>
      <w:r>
        <w:t>Word2vec cải tiến</w:t>
      </w:r>
    </w:p>
    <w:p w14:paraId="4DDFF0DC" w14:textId="77777777" w:rsidR="00B2584F" w:rsidRDefault="00B2584F" w:rsidP="00B2584F">
      <w:pPr>
        <w:pStyle w:val="Nidungvnbn"/>
        <w:ind w:firstLine="0"/>
      </w:pPr>
      <w:r>
        <w:t>Có 3 cải tiến cơ bản cho mô hình word2vec truyền thống:</w:t>
      </w:r>
    </w:p>
    <w:p w14:paraId="53596AAC" w14:textId="77777777" w:rsidR="00B2584F" w:rsidRDefault="00B2584F" w:rsidP="00B2584F">
      <w:pPr>
        <w:pStyle w:val="Nidungvnbn"/>
        <w:numPr>
          <w:ilvl w:val="0"/>
          <w:numId w:val="85"/>
        </w:numPr>
      </w:pPr>
      <w:r>
        <w:t>Xử lý các cặp từ thông dụng hoặc cụm từ như là một từ đơn</w:t>
      </w:r>
    </w:p>
    <w:p w14:paraId="285E2399" w14:textId="77777777" w:rsidR="00B2584F" w:rsidRDefault="00B2584F" w:rsidP="00B2584F">
      <w:pPr>
        <w:pStyle w:val="Nidungvnbn"/>
        <w:numPr>
          <w:ilvl w:val="0"/>
          <w:numId w:val="85"/>
        </w:numPr>
      </w:pPr>
      <w:r>
        <w:t>Loại bỏ các từ thường xuyên lặp lại để giảm số lượng các ví dụ huấn luyện</w:t>
      </w:r>
    </w:p>
    <w:p w14:paraId="3E8879A0" w14:textId="518760C0" w:rsidR="00B2584F" w:rsidRDefault="00B2584F" w:rsidP="00B2584F">
      <w:pPr>
        <w:pStyle w:val="Nidungvnbn"/>
        <w:numPr>
          <w:ilvl w:val="0"/>
          <w:numId w:val="85"/>
        </w:numPr>
      </w:pPr>
      <w:r>
        <w:t>Sửa đổi mục tiêu tối ưu hóa bằng một kỹ thuật gọi là “Negative Sampling”</w:t>
      </w:r>
    </w:p>
    <w:p w14:paraId="14AECF30" w14:textId="77777777" w:rsidR="00B2584F" w:rsidRPr="00B2584F" w:rsidRDefault="00B2584F" w:rsidP="00B2584F">
      <w:pPr>
        <w:pStyle w:val="Nidungvnbn"/>
        <w:ind w:firstLine="0"/>
        <w:rPr>
          <w:b/>
          <w:bCs/>
        </w:rPr>
      </w:pPr>
      <w:r w:rsidRPr="00B2584F">
        <w:rPr>
          <w:b/>
          <w:bCs/>
        </w:rPr>
        <w:t>Cải tiến 1: Xử lý cụm từ như một từ đơn</w:t>
      </w:r>
    </w:p>
    <w:p w14:paraId="218C06BC" w14:textId="77777777" w:rsidR="00B2584F" w:rsidRDefault="00B2584F" w:rsidP="00B2584F">
      <w:pPr>
        <w:pStyle w:val="Nidungvnbn"/>
        <w:ind w:firstLine="0"/>
      </w:pPr>
      <w:r>
        <w:t>Ví dụ các từ như “thành_phố_Cảng” có nghĩa khác nhau với từng từ “thành_phố” và “cảng”,...</w:t>
      </w:r>
    </w:p>
    <w:p w14:paraId="3E6794FA" w14:textId="77777777" w:rsidR="00B2584F" w:rsidRDefault="00B2584F" w:rsidP="00B2584F">
      <w:pPr>
        <w:pStyle w:val="Nidungvnbn"/>
        <w:numPr>
          <w:ilvl w:val="0"/>
          <w:numId w:val="86"/>
        </w:numPr>
      </w:pPr>
      <w:r>
        <w:t>Chúng ta sẽ coi như đó là một từ duy nhất, với word vector của riêng mình.</w:t>
      </w:r>
    </w:p>
    <w:p w14:paraId="5CDFF349" w14:textId="595CC20D" w:rsidR="00B2584F" w:rsidRDefault="00B2584F" w:rsidP="00B2584F">
      <w:pPr>
        <w:pStyle w:val="Nidungvnbn"/>
        <w:numPr>
          <w:ilvl w:val="0"/>
          <w:numId w:val="86"/>
        </w:numPr>
      </w:pPr>
      <w:r>
        <w:t>Điều này sẽ làm tăng kích thước từ vựng. (Tìm hiểu thêm về word2phrase)</w:t>
      </w:r>
    </w:p>
    <w:p w14:paraId="168510FD" w14:textId="77777777" w:rsidR="00B2584F" w:rsidRPr="00B2584F" w:rsidRDefault="00B2584F" w:rsidP="00B2584F">
      <w:pPr>
        <w:pStyle w:val="Nidungvnbn"/>
        <w:ind w:firstLine="0"/>
        <w:rPr>
          <w:b/>
          <w:bCs/>
        </w:rPr>
      </w:pPr>
      <w:r w:rsidRPr="00B2584F">
        <w:rPr>
          <w:b/>
          <w:bCs/>
        </w:rPr>
        <w:t>Cải tiến 2: Loại bỏ các từ thường xuyên lặp lại</w:t>
      </w:r>
    </w:p>
    <w:p w14:paraId="5A6408A7" w14:textId="77777777" w:rsidR="00B2584F" w:rsidRDefault="00B2584F" w:rsidP="00B2584F">
      <w:pPr>
        <w:pStyle w:val="Nidungvnbn"/>
        <w:ind w:firstLine="0"/>
      </w:pPr>
      <w:r>
        <w:t>Các từ thường xuyên lặp lại như “các”, “những”,… không cho chúng ta biết thêm nhiều hơn về ý nghĩa của những từ đi kèm nó, và chúng cũng xuất hiện trong ngữ cảnh của khá nhiều từ.</w:t>
      </w:r>
    </w:p>
    <w:p w14:paraId="654F49F6" w14:textId="77777777" w:rsidR="00B2584F" w:rsidRDefault="00B2584F" w:rsidP="00B2584F">
      <w:pPr>
        <w:pStyle w:val="Nidungvnbn"/>
        <w:ind w:firstLine="0"/>
      </w:pPr>
      <w:r>
        <w:t>Chúng ta sẽ xác định xác suất loại bỏ, giữ lại một từ trong từ vựng thông qua tần suất xuất hiện của nó.</w:t>
      </w:r>
    </w:p>
    <w:p w14:paraId="6A50B975" w14:textId="77777777" w:rsidR="00B2584F" w:rsidRPr="00B2584F" w:rsidRDefault="00B2584F" w:rsidP="00B2584F">
      <w:pPr>
        <w:pStyle w:val="Nidungvnbn"/>
        <w:ind w:firstLine="0"/>
        <w:rPr>
          <w:b/>
          <w:bCs/>
        </w:rPr>
      </w:pPr>
      <w:r w:rsidRPr="00B2584F">
        <w:rPr>
          <w:b/>
          <w:bCs/>
        </w:rPr>
        <w:t>Cải tiến 3: Negative Sampling</w:t>
      </w:r>
    </w:p>
    <w:p w14:paraId="118BD24C" w14:textId="77777777" w:rsidR="00B2584F" w:rsidRDefault="00B2584F" w:rsidP="00B2584F">
      <w:pPr>
        <w:pStyle w:val="Nidungvnbn"/>
        <w:ind w:firstLine="0"/>
      </w:pPr>
      <w:r>
        <w:lastRenderedPageBreak/>
        <w:t>Mỗi mẫu huấn luyện chỉ thay đổi một tỷ lệ phần trăm nhỏ các trọng số, thay vì tất cả chúng.</w:t>
      </w:r>
    </w:p>
    <w:p w14:paraId="384DD961" w14:textId="77777777" w:rsidR="00B2584F" w:rsidRDefault="00B2584F" w:rsidP="00B2584F">
      <w:pPr>
        <w:pStyle w:val="Nidungvnbn"/>
        <w:ind w:firstLine="0"/>
      </w:pPr>
      <w:r>
        <w:t>Nhớ lại: Khi huấn luyện mạng với 1 cặp từ, đầu ra của mạng sẽ là 1 one-hot vector, neural đúng thì đưa ra 1 còn hàng ngàn neural khác thì đưa ra 0.</w:t>
      </w:r>
    </w:p>
    <w:p w14:paraId="4618BA39" w14:textId="198256EF" w:rsidR="00B2584F" w:rsidRDefault="00B2584F" w:rsidP="00B2584F">
      <w:pPr>
        <w:pStyle w:val="Nidungvnbn"/>
        <w:ind w:firstLine="0"/>
      </w:pPr>
      <w:r>
        <w:t>Chọn ngẫu nhiên 1 số lượng nhỏ các neural “negative” kết hợp với neural “positive” để cập nhật trọng số.(chọn là 5-20 hoạt động tốt với các bộ dữ liệu nhỏ, 2-5 với bộ dữ liệu lớn).</w:t>
      </w:r>
    </w:p>
    <w:p w14:paraId="58AF9A90" w14:textId="31CB6437" w:rsidR="008C33BB" w:rsidRDefault="008C33BB" w:rsidP="008C33BB">
      <w:pPr>
        <w:pStyle w:val="Heading4"/>
      </w:pPr>
      <w:bookmarkStart w:id="27" w:name="_Toc163419252"/>
      <w:r>
        <w:t>Khi nào dùng Skip-gram</w:t>
      </w:r>
      <w:bookmarkEnd w:id="27"/>
    </w:p>
    <w:p w14:paraId="79F869D5" w14:textId="412CDFD6" w:rsidR="008C33BB" w:rsidRDefault="008C33BB" w:rsidP="008C33BB">
      <w:pPr>
        <w:pStyle w:val="Nidungvnbn"/>
        <w:numPr>
          <w:ilvl w:val="0"/>
          <w:numId w:val="88"/>
        </w:numPr>
      </w:pPr>
      <w:r>
        <w:t>Hoạt động tốt với lượng nhỏ dữ liệu đào tạo.(training data)</w:t>
      </w:r>
    </w:p>
    <w:p w14:paraId="700A515D" w14:textId="02650EE0" w:rsidR="008C33BB" w:rsidRPr="008C33BB" w:rsidRDefault="008C33BB" w:rsidP="008C33BB">
      <w:pPr>
        <w:pStyle w:val="Nidungvnbn"/>
        <w:numPr>
          <w:ilvl w:val="0"/>
          <w:numId w:val="88"/>
        </w:numPr>
      </w:pPr>
      <w:r>
        <w:t>Khi từ và cụm từ rất hiếm.</w:t>
      </w:r>
    </w:p>
    <w:p w14:paraId="7B533BFF" w14:textId="479BBD11" w:rsidR="005A0878" w:rsidRDefault="005A0878" w:rsidP="005A0878">
      <w:pPr>
        <w:pStyle w:val="Heading3"/>
      </w:pPr>
      <w:bookmarkStart w:id="28" w:name="_Toc163419253"/>
      <w:r w:rsidRPr="005A0878">
        <w:t>Mô hình Túi từ Liên tục (CBOW)</w:t>
      </w:r>
      <w:bookmarkEnd w:id="28"/>
    </w:p>
    <w:p w14:paraId="5A7328BC" w14:textId="38BBE891" w:rsidR="005A0878" w:rsidRPr="008C33BB" w:rsidRDefault="005A0878" w:rsidP="008C33BB">
      <w:pPr>
        <w:pStyle w:val="Heading4"/>
      </w:pPr>
      <w:bookmarkStart w:id="29" w:name="_Toc163419254"/>
      <w:r w:rsidRPr="008C33BB">
        <w:t>Ý nghĩa và định nghĩa mô hình CBOW</w:t>
      </w:r>
      <w:bookmarkEnd w:id="29"/>
    </w:p>
    <w:p w14:paraId="32E797FD" w14:textId="79BE99A7" w:rsidR="008C33BB" w:rsidRDefault="008C33BB" w:rsidP="008C33BB">
      <w:r w:rsidRPr="008C33BB">
        <w:rPr>
          <w:noProof/>
        </w:rPr>
        <w:drawing>
          <wp:inline distT="0" distB="0" distL="0" distR="0" wp14:anchorId="20198638" wp14:editId="55B37955">
            <wp:extent cx="5791835" cy="3017520"/>
            <wp:effectExtent l="0" t="0" r="0" b="0"/>
            <wp:docPr id="184048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84311" name=""/>
                    <pic:cNvPicPr/>
                  </pic:nvPicPr>
                  <pic:blipFill>
                    <a:blip r:embed="rId33"/>
                    <a:stretch>
                      <a:fillRect/>
                    </a:stretch>
                  </pic:blipFill>
                  <pic:spPr>
                    <a:xfrm>
                      <a:off x="0" y="0"/>
                      <a:ext cx="5791835" cy="3017520"/>
                    </a:xfrm>
                    <a:prstGeom prst="rect">
                      <a:avLst/>
                    </a:prstGeom>
                  </pic:spPr>
                </pic:pic>
              </a:graphicData>
            </a:graphic>
          </wp:inline>
        </w:drawing>
      </w:r>
    </w:p>
    <w:p w14:paraId="549FF95B" w14:textId="2E6C73C5" w:rsidR="008C33BB" w:rsidRPr="008C33BB" w:rsidRDefault="008C33BB" w:rsidP="008C33BB">
      <w:pPr>
        <w:pStyle w:val="Nidungvnbn"/>
        <w:ind w:firstLine="0"/>
        <w:jc w:val="center"/>
      </w:pPr>
      <w:bookmarkStart w:id="30" w:name="_Toc163419503"/>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10</w:t>
      </w:r>
      <w:r>
        <w:rPr>
          <w:noProof/>
        </w:rPr>
        <w:fldChar w:fldCharType="end"/>
      </w:r>
      <w:r>
        <w:t xml:space="preserve"> Mô hình và thuật toán CBOW</w:t>
      </w:r>
      <w:bookmarkEnd w:id="30"/>
    </w:p>
    <w:p w14:paraId="5AFB0D79" w14:textId="77777777" w:rsidR="00793DE9" w:rsidRDefault="00793DE9" w:rsidP="005A0878">
      <w:pPr>
        <w:pStyle w:val="Nidungvnbn"/>
      </w:pPr>
      <w:r w:rsidRPr="00793DE9">
        <w:t xml:space="preserve">Mô hình túi từ liên tục (Continuous bag of words - CBOW) tương tự như mô hình skip-gram. Khác biệt lớn nhất là mô hình CBOW giả định rằng từ đích trung tâm được tạo ra dựa trên các từ ngữ cảnh phía trước và sau nó trong một chuỗi văn bản. </w:t>
      </w:r>
    </w:p>
    <w:p w14:paraId="13AE9AA2" w14:textId="45369B92" w:rsidR="005A0878" w:rsidRDefault="00793DE9" w:rsidP="005A0878">
      <w:pPr>
        <w:pStyle w:val="Nidungvnbn"/>
      </w:pPr>
      <w:r w:rsidRPr="00793DE9">
        <w:lastRenderedPageBreak/>
        <w:t>Với cùng một chuỗi văn bản gồm các từ “the”, “man”, “loves”, “his” và “son”, trong đó “love” là từ đích trung tâm, với kích thước cửa sổ ngữ cảnh bằng 2, mô hình CBOW quan tâm đến xác suất có điều kiện để sinh ra từ đích “love” dựa trên các từ ngữ cảnh “the”, “man”, “his” và “son”</w:t>
      </w:r>
    </w:p>
    <w:p w14:paraId="0C4D464A" w14:textId="10235C30" w:rsidR="00793DE9" w:rsidRDefault="00793DE9" w:rsidP="00793DE9">
      <w:pPr>
        <w:pStyle w:val="Nidungvnbn"/>
        <w:ind w:firstLine="0"/>
        <w:jc w:val="center"/>
      </w:pPr>
      <w:r>
        <w:rPr>
          <w:noProof/>
        </w:rPr>
        <w:drawing>
          <wp:inline distT="0" distB="0" distL="0" distR="0" wp14:anchorId="7FF5A5E1" wp14:editId="39EECE1F">
            <wp:extent cx="2257425" cy="1280160"/>
            <wp:effectExtent l="0" t="0" r="9525" b="0"/>
            <wp:docPr id="1359476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1280160"/>
                    </a:xfrm>
                    <a:prstGeom prst="rect">
                      <a:avLst/>
                    </a:prstGeom>
                    <a:noFill/>
                  </pic:spPr>
                </pic:pic>
              </a:graphicData>
            </a:graphic>
          </wp:inline>
        </w:drawing>
      </w:r>
    </w:p>
    <w:p w14:paraId="02C69FE6" w14:textId="51699313" w:rsidR="00793DE9" w:rsidRDefault="00793DE9" w:rsidP="00793DE9">
      <w:pPr>
        <w:pStyle w:val="Nidungvnbn"/>
        <w:ind w:firstLine="0"/>
        <w:jc w:val="center"/>
      </w:pPr>
      <w:bookmarkStart w:id="31" w:name="_Toc163419504"/>
      <w:r>
        <w:t xml:space="preserve">Hình </w:t>
      </w:r>
      <w:r>
        <w:fldChar w:fldCharType="begin"/>
      </w:r>
      <w:r>
        <w:instrText xml:space="preserve"> STYLEREF 1 \s </w:instrText>
      </w:r>
      <w:r>
        <w:fldChar w:fldCharType="separate"/>
      </w:r>
      <w:r w:rsidR="005F6419">
        <w:rPr>
          <w:noProof/>
        </w:rPr>
        <w:t>1</w:t>
      </w:r>
      <w:r>
        <w:rPr>
          <w:noProof/>
        </w:rPr>
        <w:fldChar w:fldCharType="end"/>
      </w:r>
      <w:r>
        <w:t>.</w:t>
      </w:r>
      <w:r>
        <w:fldChar w:fldCharType="begin"/>
      </w:r>
      <w:r>
        <w:instrText xml:space="preserve"> SEQ Hình \* ARABIC \s 1 </w:instrText>
      </w:r>
      <w:r>
        <w:fldChar w:fldCharType="separate"/>
      </w:r>
      <w:r w:rsidR="005F6419">
        <w:rPr>
          <w:noProof/>
        </w:rPr>
        <w:t>11</w:t>
      </w:r>
      <w:r>
        <w:rPr>
          <w:noProof/>
        </w:rPr>
        <w:fldChar w:fldCharType="end"/>
      </w:r>
      <w:r>
        <w:t xml:space="preserve"> Mô hình CBOW</w:t>
      </w:r>
      <w:bookmarkEnd w:id="31"/>
    </w:p>
    <w:p w14:paraId="0861E35E" w14:textId="2E5C3B3B" w:rsidR="00793DE9" w:rsidRPr="00793DE9" w:rsidRDefault="00793DE9" w:rsidP="00793DE9">
      <w:pPr>
        <w:pStyle w:val="Nidungvnbn"/>
        <w:ind w:firstLine="0"/>
        <w:rPr>
          <w:b/>
          <w:bCs/>
        </w:rPr>
      </w:pPr>
      <w:r w:rsidRPr="00793DE9">
        <w:rPr>
          <w:b/>
          <w:bCs/>
        </w:rPr>
        <w:t>P("loves"</w:t>
      </w:r>
      <w:r w:rsidRPr="00793DE9">
        <w:rPr>
          <w:rFonts w:ascii="Cambria Math" w:hAnsi="Cambria Math" w:cs="Cambria Math"/>
          <w:b/>
          <w:bCs/>
        </w:rPr>
        <w:t>∣</w:t>
      </w:r>
      <w:r w:rsidRPr="00793DE9">
        <w:rPr>
          <w:b/>
          <w:bCs/>
        </w:rPr>
        <w:t>"the","man","his","son").</w:t>
      </w:r>
    </w:p>
    <w:p w14:paraId="04464A5B" w14:textId="22C3ED9E" w:rsidR="00793DE9" w:rsidRDefault="00793DE9" w:rsidP="00793DE9">
      <w:pPr>
        <w:pStyle w:val="Nidungvnbn"/>
      </w:pPr>
      <w:r>
        <w:t>Vì có quá nhiều từ ngữ cảnh trong mô hình CBOW, ta sẽ lấy trung bình các vector từ của chúng và sau đó sử dụng phương pháp tương tự như trong mô hình skip-gram để tính xác suất có điều kiện. Giả sử v</w:t>
      </w:r>
      <w:r w:rsidRPr="00793DE9">
        <w:rPr>
          <w:vertAlign w:val="superscript"/>
        </w:rPr>
        <w:t>i</w:t>
      </w:r>
      <w:r>
        <w:rPr>
          <w:rFonts w:ascii="Cambria Math" w:hAnsi="Cambria Math" w:cs="Cambria Math"/>
        </w:rPr>
        <w:t>∈</w:t>
      </w:r>
      <w:r>
        <w:t>R</w:t>
      </w:r>
      <w:r w:rsidRPr="00793DE9">
        <w:rPr>
          <w:vertAlign w:val="superscript"/>
        </w:rPr>
        <w:t>d</w:t>
      </w:r>
      <w:r>
        <w:t xml:space="preserve"> và u</w:t>
      </w:r>
      <w:r w:rsidRPr="00793DE9">
        <w:rPr>
          <w:vertAlign w:val="superscript"/>
        </w:rPr>
        <w:t>i</w:t>
      </w:r>
      <w:r>
        <w:rPr>
          <w:rFonts w:ascii="Cambria Math" w:hAnsi="Cambria Math" w:cs="Cambria Math"/>
        </w:rPr>
        <w:t>∈</w:t>
      </w:r>
      <w:r>
        <w:t>R</w:t>
      </w:r>
      <w:r w:rsidRPr="00793DE9">
        <w:rPr>
          <w:vertAlign w:val="superscript"/>
        </w:rPr>
        <w:t>d</w:t>
      </w:r>
      <w:r>
        <w:t xml:space="preserve"> là vector từ ngữ cảnh và vector từ đích trung tâm của từ có chỉ số i trong từ điển (lưu ý rằng các ký hiệu này ngược với các ký hiệu trong mô hình skip-gram). Gọi c là chỉ số của từ đích trung tâm  w</w:t>
      </w:r>
      <w:r w:rsidRPr="00793DE9">
        <w:rPr>
          <w:vertAlign w:val="subscript"/>
        </w:rPr>
        <w:t>c</w:t>
      </w:r>
      <w:r>
        <w:t>, và  o</w:t>
      </w:r>
      <w:r w:rsidRPr="00793DE9">
        <w:rPr>
          <w:vertAlign w:val="subscript"/>
        </w:rPr>
        <w:t>1</w:t>
      </w:r>
      <w:r>
        <w:t>,…,o</w:t>
      </w:r>
      <w:r w:rsidRPr="00793DE9">
        <w:rPr>
          <w:vertAlign w:val="subscript"/>
        </w:rPr>
        <w:t>2m</w:t>
      </w:r>
      <w:r>
        <w:t xml:space="preserve"> là chỉ số các từ ngữ cảnh  w</w:t>
      </w:r>
      <w:r w:rsidRPr="00793DE9">
        <w:rPr>
          <w:vertAlign w:val="subscript"/>
        </w:rPr>
        <w:t>o1</w:t>
      </w:r>
      <w:r>
        <w:t>,…,w</w:t>
      </w:r>
      <w:r w:rsidRPr="00793DE9">
        <w:rPr>
          <w:vertAlign w:val="subscript"/>
        </w:rPr>
        <w:t>o2m</w:t>
      </w:r>
      <w:r>
        <w:t xml:space="preserve"> trong từ điển. Do đó, xác suất có điều kiện sinh ra từ đích trung tâm dựa vào các từ ngữ cảnh cho trước là:</w:t>
      </w:r>
    </w:p>
    <w:p w14:paraId="5B5EF3BF" w14:textId="52EEAA0F" w:rsidR="00793DE9" w:rsidRDefault="00793DE9" w:rsidP="00793DE9">
      <w:pPr>
        <w:pStyle w:val="Nidungvnbn"/>
        <w:ind w:firstLine="0"/>
        <w:jc w:val="center"/>
      </w:pPr>
      <w:r w:rsidRPr="00793DE9">
        <w:rPr>
          <w:noProof/>
        </w:rPr>
        <w:drawing>
          <wp:inline distT="0" distB="0" distL="0" distR="0" wp14:anchorId="28FEEABA" wp14:editId="33204874">
            <wp:extent cx="4054475" cy="549872"/>
            <wp:effectExtent l="0" t="0" r="3175" b="3175"/>
            <wp:docPr id="72564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45096" name=""/>
                    <pic:cNvPicPr/>
                  </pic:nvPicPr>
                  <pic:blipFill>
                    <a:blip r:embed="rId35"/>
                    <a:stretch>
                      <a:fillRect/>
                    </a:stretch>
                  </pic:blipFill>
                  <pic:spPr>
                    <a:xfrm>
                      <a:off x="0" y="0"/>
                      <a:ext cx="4119779" cy="558729"/>
                    </a:xfrm>
                    <a:prstGeom prst="rect">
                      <a:avLst/>
                    </a:prstGeom>
                  </pic:spPr>
                </pic:pic>
              </a:graphicData>
            </a:graphic>
          </wp:inline>
        </w:drawing>
      </w:r>
    </w:p>
    <w:p w14:paraId="4FDE66B5" w14:textId="318ED26C" w:rsidR="00793DE9" w:rsidRDefault="00793DE9" w:rsidP="00793DE9">
      <w:pPr>
        <w:pStyle w:val="Nidungvnbn"/>
        <w:ind w:firstLine="0"/>
      </w:pPr>
      <w:r>
        <w:t>Để rút gọn, ký hiệu  W</w:t>
      </w:r>
      <w:r w:rsidRPr="00793DE9">
        <w:rPr>
          <w:vertAlign w:val="subscript"/>
        </w:rPr>
        <w:t>o</w:t>
      </w:r>
      <w:r>
        <w:t>={wo</w:t>
      </w:r>
      <w:r w:rsidRPr="00793DE9">
        <w:rPr>
          <w:vertAlign w:val="subscript"/>
        </w:rPr>
        <w:t>1</w:t>
      </w:r>
      <w:r>
        <w:t>,…,w</w:t>
      </w:r>
      <w:r w:rsidRPr="00793DE9">
        <w:rPr>
          <w:vertAlign w:val="subscript"/>
        </w:rPr>
        <w:t>o2m</w:t>
      </w:r>
      <w:r>
        <w:t xml:space="preserve">}, và  </w:t>
      </w:r>
      <m:oMath>
        <m:r>
          <w:rPr>
            <w:rFonts w:ascii="Cambria Math" w:hAnsi="Cambria Math"/>
            <w:i/>
            <w:noProof/>
          </w:rPr>
          <w:drawing>
            <wp:inline distT="0" distB="0" distL="0" distR="0" wp14:anchorId="55EB8E09" wp14:editId="7ED379DD">
              <wp:extent cx="160020" cy="137160"/>
              <wp:effectExtent l="0" t="0" r="0" b="0"/>
              <wp:docPr id="65308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83185" name=""/>
                      <pic:cNvPicPr/>
                    </pic:nvPicPr>
                    <pic:blipFill>
                      <a:blip r:embed="rId36"/>
                      <a:stretch>
                        <a:fillRect/>
                      </a:stretch>
                    </pic:blipFill>
                    <pic:spPr>
                      <a:xfrm>
                        <a:off x="0" y="0"/>
                        <a:ext cx="161932" cy="138799"/>
                      </a:xfrm>
                      <a:prstGeom prst="rect">
                        <a:avLst/>
                      </a:prstGeom>
                    </pic:spPr>
                  </pic:pic>
                </a:graphicData>
              </a:graphic>
            </wp:inline>
          </w:drawing>
        </m:r>
      </m:oMath>
      <w:r>
        <w:t>=(v</w:t>
      </w:r>
      <w:r w:rsidRPr="00793DE9">
        <w:rPr>
          <w:vertAlign w:val="subscript"/>
        </w:rPr>
        <w:t>o1</w:t>
      </w:r>
      <w:r>
        <w:t>+…,+v</w:t>
      </w:r>
      <w:r w:rsidRPr="00793DE9">
        <w:rPr>
          <w:vertAlign w:val="subscript"/>
        </w:rPr>
        <w:t>o2m</w:t>
      </w:r>
      <w:r>
        <w:t>)/(2m) . Phương trình trên được đơn giản hóa thành:</w:t>
      </w:r>
    </w:p>
    <w:p w14:paraId="4069E538" w14:textId="6DD224A6" w:rsidR="00793DE9" w:rsidRDefault="00793DE9" w:rsidP="00793DE9">
      <w:pPr>
        <w:pStyle w:val="Nidungvnbn"/>
        <w:ind w:firstLine="0"/>
        <w:jc w:val="center"/>
      </w:pPr>
      <w:r w:rsidRPr="00793DE9">
        <w:rPr>
          <w:noProof/>
        </w:rPr>
        <w:drawing>
          <wp:inline distT="0" distB="0" distL="0" distR="0" wp14:anchorId="31D4E692" wp14:editId="4749BEB3">
            <wp:extent cx="2036445" cy="488994"/>
            <wp:effectExtent l="0" t="0" r="1905" b="6350"/>
            <wp:docPr id="16876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95456" name=""/>
                    <pic:cNvPicPr/>
                  </pic:nvPicPr>
                  <pic:blipFill>
                    <a:blip r:embed="rId37"/>
                    <a:stretch>
                      <a:fillRect/>
                    </a:stretch>
                  </pic:blipFill>
                  <pic:spPr>
                    <a:xfrm>
                      <a:off x="0" y="0"/>
                      <a:ext cx="2077790" cy="498922"/>
                    </a:xfrm>
                    <a:prstGeom prst="rect">
                      <a:avLst/>
                    </a:prstGeom>
                  </pic:spPr>
                </pic:pic>
              </a:graphicData>
            </a:graphic>
          </wp:inline>
        </w:drawing>
      </w:r>
    </w:p>
    <w:p w14:paraId="0B315EF5" w14:textId="27A30647" w:rsidR="00793DE9" w:rsidRDefault="00793DE9" w:rsidP="00793DE9">
      <w:pPr>
        <w:pStyle w:val="Nidungvnbn"/>
        <w:ind w:firstLine="0"/>
      </w:pPr>
      <w:r>
        <w:t>Cho một chuỗi văn bản có độ dài T, ta giả định rằng từ xuất hiện tại bước thời gian  t là  w</w:t>
      </w:r>
      <w:r w:rsidRPr="00793DE9">
        <w:rPr>
          <w:vertAlign w:val="superscript"/>
        </w:rPr>
        <w:t>(t)</w:t>
      </w:r>
      <w:r>
        <w:t>, và kích thước của cửa sổ ngữ cảnh là m. Hàm hợp lý của mô hình CBOW là xác suất sinh ra bất kỳ từ đích trung tâm nào dựa vào những từ ngữ cảnh.</w:t>
      </w:r>
    </w:p>
    <w:p w14:paraId="629543F0" w14:textId="2AC7A524" w:rsidR="00793DE9" w:rsidRDefault="00793DE9" w:rsidP="00793DE9">
      <w:pPr>
        <w:pStyle w:val="Nidungvnbn"/>
        <w:ind w:firstLine="0"/>
        <w:jc w:val="center"/>
      </w:pPr>
      <w:r w:rsidRPr="00793DE9">
        <w:rPr>
          <w:noProof/>
        </w:rPr>
        <w:lastRenderedPageBreak/>
        <w:drawing>
          <wp:inline distT="0" distB="0" distL="0" distR="0" wp14:anchorId="48172414" wp14:editId="709CE08B">
            <wp:extent cx="3402328" cy="540370"/>
            <wp:effectExtent l="0" t="0" r="0" b="0"/>
            <wp:docPr id="178341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19522" name=""/>
                    <pic:cNvPicPr/>
                  </pic:nvPicPr>
                  <pic:blipFill>
                    <a:blip r:embed="rId38"/>
                    <a:stretch>
                      <a:fillRect/>
                    </a:stretch>
                  </pic:blipFill>
                  <pic:spPr>
                    <a:xfrm>
                      <a:off x="0" y="0"/>
                      <a:ext cx="3456185" cy="548924"/>
                    </a:xfrm>
                    <a:prstGeom prst="rect">
                      <a:avLst/>
                    </a:prstGeom>
                  </pic:spPr>
                </pic:pic>
              </a:graphicData>
            </a:graphic>
          </wp:inline>
        </w:drawing>
      </w:r>
    </w:p>
    <w:p w14:paraId="2BE961DF" w14:textId="77777777" w:rsidR="00793DE9" w:rsidRDefault="00793DE9" w:rsidP="00793DE9">
      <w:pPr>
        <w:pStyle w:val="Nidungvnbn"/>
      </w:pPr>
      <w:r>
        <w:t>Quá trình huấn luyện của CBOW cũng thường sử dụng một mạng nơ-ron cơ bản, trong đó các biểu diễn từ của từng từ sẽ được cập nhật thông qua quá trình lan truyền ngược (backpropagation) để giảm thiểu sai số giữa xác suất dự đoán và xác suất thực tế.</w:t>
      </w:r>
    </w:p>
    <w:p w14:paraId="4D2185EF" w14:textId="541A1BC5" w:rsidR="00793DE9" w:rsidRPr="005A0878" w:rsidRDefault="00793DE9" w:rsidP="00793DE9">
      <w:pPr>
        <w:pStyle w:val="Nidungvnbn"/>
      </w:pPr>
      <w:r>
        <w:t>CBOW thường được sử dụng trong các tác vụ như phân loại văn bản, tìm kiếm semantec và các tác vụ liên quan đến việc hiểu ngôn ngữ tự nhiên. Đặc biệt, CBOW thường phù hợp khi làm việc với các tập dữ liệu lớn với số lượng từ vựng lớn.</w:t>
      </w:r>
    </w:p>
    <w:p w14:paraId="72E76EBF" w14:textId="473591C7" w:rsidR="005A0878" w:rsidRDefault="005A0878" w:rsidP="005A0878">
      <w:pPr>
        <w:pStyle w:val="Heading4"/>
      </w:pPr>
      <w:bookmarkStart w:id="32" w:name="_Toc163419255"/>
      <w:r>
        <w:t>Huấn luyện mô hình CBOW</w:t>
      </w:r>
      <w:bookmarkEnd w:id="32"/>
    </w:p>
    <w:p w14:paraId="39A3FF73" w14:textId="3A15ED7C" w:rsidR="00793DE9" w:rsidRDefault="00793DE9" w:rsidP="00793DE9">
      <w:pPr>
        <w:pStyle w:val="Nidungvnbn"/>
      </w:pPr>
      <w:r w:rsidRPr="00793DE9">
        <w:t>Quá trình huấn luyện mô hình CBOW khá giống với quá trình huấn luyện mô hình skip-gram. Uớc lượng hợp lý cực đại của mô hình CBOW tương đương với việc cực tiểu hóa hàm mất mát:</w:t>
      </w:r>
    </w:p>
    <w:p w14:paraId="3AF6257A" w14:textId="5910B1D9" w:rsidR="00793DE9" w:rsidRDefault="00793DE9" w:rsidP="00793DE9">
      <w:pPr>
        <w:pStyle w:val="Nidungvnbn"/>
        <w:jc w:val="center"/>
      </w:pPr>
      <w:r w:rsidRPr="00793DE9">
        <w:rPr>
          <w:noProof/>
        </w:rPr>
        <w:drawing>
          <wp:inline distT="0" distB="0" distL="0" distR="0" wp14:anchorId="7083B303" wp14:editId="58483C09">
            <wp:extent cx="3802383" cy="471974"/>
            <wp:effectExtent l="0" t="0" r="7620" b="4445"/>
            <wp:docPr id="92968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4639" name=""/>
                    <pic:cNvPicPr/>
                  </pic:nvPicPr>
                  <pic:blipFill>
                    <a:blip r:embed="rId39"/>
                    <a:stretch>
                      <a:fillRect/>
                    </a:stretch>
                  </pic:blipFill>
                  <pic:spPr>
                    <a:xfrm>
                      <a:off x="0" y="0"/>
                      <a:ext cx="3852334" cy="478174"/>
                    </a:xfrm>
                    <a:prstGeom prst="rect">
                      <a:avLst/>
                    </a:prstGeom>
                  </pic:spPr>
                </pic:pic>
              </a:graphicData>
            </a:graphic>
          </wp:inline>
        </w:drawing>
      </w:r>
    </w:p>
    <w:p w14:paraId="75FF4B1A" w14:textId="1300801F" w:rsidR="00793DE9" w:rsidRPr="00793DE9" w:rsidRDefault="00793DE9" w:rsidP="00793DE9">
      <w:pPr>
        <w:rPr>
          <w:sz w:val="26"/>
          <w:szCs w:val="26"/>
        </w:rPr>
      </w:pPr>
      <w:r w:rsidRPr="00793DE9">
        <w:rPr>
          <w:sz w:val="26"/>
          <w:szCs w:val="26"/>
        </w:rPr>
        <w:t>Lưu ý rằng</w:t>
      </w:r>
    </w:p>
    <w:p w14:paraId="03940E9C" w14:textId="193E9486" w:rsidR="00793DE9" w:rsidRDefault="00793DE9" w:rsidP="00793DE9">
      <w:pPr>
        <w:pStyle w:val="Nidungvnbn"/>
        <w:ind w:firstLine="0"/>
        <w:jc w:val="center"/>
      </w:pPr>
      <w:r w:rsidRPr="00793DE9">
        <w:rPr>
          <w:noProof/>
        </w:rPr>
        <w:drawing>
          <wp:inline distT="0" distB="0" distL="0" distR="0" wp14:anchorId="10D4AAF4" wp14:editId="3A0019E9">
            <wp:extent cx="3501393" cy="487449"/>
            <wp:effectExtent l="0" t="0" r="3810" b="8255"/>
            <wp:docPr id="32499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5162" name=""/>
                    <pic:cNvPicPr/>
                  </pic:nvPicPr>
                  <pic:blipFill>
                    <a:blip r:embed="rId40"/>
                    <a:stretch>
                      <a:fillRect/>
                    </a:stretch>
                  </pic:blipFill>
                  <pic:spPr>
                    <a:xfrm>
                      <a:off x="0" y="0"/>
                      <a:ext cx="3516483" cy="489550"/>
                    </a:xfrm>
                    <a:prstGeom prst="rect">
                      <a:avLst/>
                    </a:prstGeom>
                  </pic:spPr>
                </pic:pic>
              </a:graphicData>
            </a:graphic>
          </wp:inline>
        </w:drawing>
      </w:r>
    </w:p>
    <w:p w14:paraId="6BD46894" w14:textId="04E810BA" w:rsidR="00793DE9" w:rsidRDefault="00B2584F" w:rsidP="00B2584F">
      <w:pPr>
        <w:pStyle w:val="Nidungvnbn"/>
        <w:ind w:firstLine="0"/>
      </w:pPr>
      <w:r>
        <w:t>Thông qua phép đạo hàm, ta có thể tính log của xác suất có điều kiện của gradient của bất kỳ vector từ ngữ cảnh nào  v</w:t>
      </w:r>
      <w:r w:rsidRPr="00B2584F">
        <w:rPr>
          <w:vertAlign w:val="subscript"/>
        </w:rPr>
        <w:t>oi</w:t>
      </w:r>
      <w:r>
        <w:t>( i=1,…,2m) trong công thức trên.</w:t>
      </w:r>
    </w:p>
    <w:p w14:paraId="1D3AEE2E" w14:textId="4E0769A3" w:rsidR="00B2584F" w:rsidRDefault="00B2584F" w:rsidP="00B2584F">
      <w:pPr>
        <w:pStyle w:val="Nidungvnbn"/>
        <w:ind w:firstLine="0"/>
        <w:jc w:val="center"/>
      </w:pPr>
      <w:r w:rsidRPr="00B2584F">
        <w:rPr>
          <w:noProof/>
        </w:rPr>
        <w:drawing>
          <wp:inline distT="0" distB="0" distL="0" distR="0" wp14:anchorId="0D6C7C3E" wp14:editId="68CB3069">
            <wp:extent cx="5624195" cy="503779"/>
            <wp:effectExtent l="0" t="0" r="0" b="0"/>
            <wp:docPr id="132503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38023" name=""/>
                    <pic:cNvPicPr/>
                  </pic:nvPicPr>
                  <pic:blipFill>
                    <a:blip r:embed="rId41"/>
                    <a:stretch>
                      <a:fillRect/>
                    </a:stretch>
                  </pic:blipFill>
                  <pic:spPr>
                    <a:xfrm>
                      <a:off x="0" y="0"/>
                      <a:ext cx="5643249" cy="505486"/>
                    </a:xfrm>
                    <a:prstGeom prst="rect">
                      <a:avLst/>
                    </a:prstGeom>
                  </pic:spPr>
                </pic:pic>
              </a:graphicData>
            </a:graphic>
          </wp:inline>
        </w:drawing>
      </w:r>
    </w:p>
    <w:p w14:paraId="4EF8ABB5" w14:textId="1A673975" w:rsidR="00B2584F" w:rsidRDefault="00B2584F" w:rsidP="00B2584F">
      <w:pPr>
        <w:pStyle w:val="Nidungvnbn"/>
        <w:ind w:firstLine="0"/>
      </w:pPr>
      <w:r w:rsidRPr="00B2584F">
        <w:t>Sau đó, ta sử dụng cùng phương pháp đó để tính gradient cho các vector của từ khác. Không giống như mô hình skip-gam, trong mô hình CBOW ta thường sử dụng vector từ ngữ cảnh làm vector biểu diễn một từ.</w:t>
      </w:r>
    </w:p>
    <w:p w14:paraId="234027BD" w14:textId="69AE9F6D" w:rsidR="00B2584F" w:rsidRDefault="00B2584F" w:rsidP="00B2584F">
      <w:pPr>
        <w:pStyle w:val="Nidungvnbn"/>
        <w:ind w:firstLine="0"/>
      </w:pPr>
      <w:r>
        <w:t>Tóm tắt:</w:t>
      </w:r>
    </w:p>
    <w:p w14:paraId="36898312" w14:textId="77777777" w:rsidR="00B2584F" w:rsidRDefault="00B2584F" w:rsidP="00B2584F">
      <w:pPr>
        <w:pStyle w:val="Nidungvnbn"/>
        <w:numPr>
          <w:ilvl w:val="0"/>
          <w:numId w:val="83"/>
        </w:numPr>
      </w:pPr>
      <w:r>
        <w:t>Vector từ là một vector được sử dụng để biểu diễn một từ. Kỹ thuật ánh xạ các từ sang vector số thực còn được gọi là kỹ thuật embedding từ.</w:t>
      </w:r>
    </w:p>
    <w:p w14:paraId="034A2C44" w14:textId="412CE55E" w:rsidR="00B2584F" w:rsidRDefault="00B2584F" w:rsidP="00024A8E">
      <w:pPr>
        <w:pStyle w:val="Nidungvnbn"/>
        <w:numPr>
          <w:ilvl w:val="0"/>
          <w:numId w:val="83"/>
        </w:numPr>
      </w:pPr>
      <w:r>
        <w:lastRenderedPageBreak/>
        <w:t>Word2vec bao gồm cả mô hình túi từ liên tục (CBOW) và mô hình skip-gam. Mô hình skip-gam giả định rằng các từ ngữ cảnh được sinh ra dựa trên từ đích trung tâm. Mô hình CBOW giả định rằng từ đích trung tâm được sinh ra dựa trên các từ ngữ cảnh.</w:t>
      </w:r>
    </w:p>
    <w:p w14:paraId="14370028" w14:textId="4EDDCBF8" w:rsidR="008C33BB" w:rsidRDefault="008C33BB" w:rsidP="008C33BB">
      <w:pPr>
        <w:pStyle w:val="Heading4"/>
      </w:pPr>
      <w:bookmarkStart w:id="33" w:name="_Toc163419256"/>
      <w:r>
        <w:t>Khi nào dùng CBOW</w:t>
      </w:r>
      <w:bookmarkEnd w:id="33"/>
    </w:p>
    <w:p w14:paraId="4F127D6C" w14:textId="77777777" w:rsidR="008C33BB" w:rsidRDefault="008C33BB" w:rsidP="008C33BB">
      <w:pPr>
        <w:pStyle w:val="Nidungvnbn"/>
        <w:numPr>
          <w:ilvl w:val="0"/>
          <w:numId w:val="87"/>
        </w:numPr>
      </w:pPr>
      <w:r>
        <w:t>Train nhanh hơn nhiều so với Skip-gram</w:t>
      </w:r>
    </w:p>
    <w:p w14:paraId="554D31F4" w14:textId="77777777" w:rsidR="008C33BB" w:rsidRDefault="008C33BB" w:rsidP="008C33BB">
      <w:pPr>
        <w:pStyle w:val="Nidungvnbn"/>
        <w:numPr>
          <w:ilvl w:val="0"/>
          <w:numId w:val="87"/>
        </w:numPr>
      </w:pPr>
      <w:r>
        <w:t>Bộ nhớ thấp. CBOW không cần phải có yêu cầu RAM lớn.</w:t>
      </w:r>
    </w:p>
    <w:p w14:paraId="08F39AF3" w14:textId="35B2154C" w:rsidR="008C33BB" w:rsidRPr="008C33BB" w:rsidRDefault="008C33BB" w:rsidP="008C33BB">
      <w:pPr>
        <w:pStyle w:val="Nidungvnbn"/>
        <w:numPr>
          <w:ilvl w:val="0"/>
          <w:numId w:val="87"/>
        </w:numPr>
      </w:pPr>
      <w:r>
        <w:t xml:space="preserve">Độ chính xác tốt hơn một chút cho </w:t>
      </w:r>
      <w:r w:rsidRPr="008C33BB">
        <w:t>frequent words</w:t>
      </w:r>
    </w:p>
    <w:p w14:paraId="23B36A6E" w14:textId="77777777" w:rsidR="00024A8E" w:rsidRDefault="00024A8E" w:rsidP="001B60F3">
      <w:pPr>
        <w:pStyle w:val="Nidungvnbn"/>
        <w:ind w:firstLine="0"/>
      </w:pPr>
      <w:r>
        <w:t>Cả CBOW và Skip-Gram đều là các mô hình dự đoán. Trong đó, các thuật toán chỉ xem xét được ngữ cảnh xung quanh từ mục tiêu nhưng không đề cập được về ngữ cảnh toàn văn bản. Thuật toán GloVe dựa trên tương phản có lợi với cùng dự đoán của ma trận đồng xuất hiện sử dụng trong thuật toán Distributional Embedding, nhưng sử dụng phương pháp Neural Embedding để phân tích ma trận đồng xuất hiện thành những vector có ý nghĩa và tỷ trọng hơn.</w:t>
      </w:r>
    </w:p>
    <w:p w14:paraId="1CC3FE3E" w14:textId="3506C24C" w:rsidR="00024A8E" w:rsidRPr="00024A8E" w:rsidRDefault="00024A8E" w:rsidP="00024A8E">
      <w:pPr>
        <w:pStyle w:val="Nidungvnbn"/>
      </w:pPr>
      <w:r>
        <w:t>Mặc dù thuật toán GloVe nhanh hơn Word2Vec, nhưng cả GloVe và Word2Vec đều không hiển thị để cung cấp kết quả tốt và rõ ràng hơn thay vì cả hai nên được đánh giá cho một tập dữ liệu nhất định.</w:t>
      </w:r>
    </w:p>
    <w:p w14:paraId="24F0BE39" w14:textId="3BD447E0" w:rsidR="00B2584F" w:rsidRDefault="00B2584F" w:rsidP="00B2584F">
      <w:pPr>
        <w:pStyle w:val="Heading2"/>
      </w:pPr>
      <w:bookmarkStart w:id="34" w:name="_Toc163419257"/>
      <w:r w:rsidRPr="00B2584F">
        <w:t>FastText</w:t>
      </w:r>
      <w:bookmarkEnd w:id="34"/>
    </w:p>
    <w:p w14:paraId="4E823EC2" w14:textId="6498EFC7" w:rsidR="00C2225C" w:rsidRDefault="00024A8E" w:rsidP="00AB357C">
      <w:pPr>
        <w:pStyle w:val="Nidungvnbn"/>
      </w:pPr>
      <w:r w:rsidRPr="00024A8E">
        <w:t>FastText, được xây dựng trên Word2Vec bằng cách học các biểu diễn vectơ cho mỗi từ và n-gram được tìm thấy trong mỗi từ. Các giá trị của các biểu diễn sau đó được tính trung bình thành một vectơ ở mỗi bước đào tạo. Trong khi điều này bổ sung rất nhiều tính toán bổ sung cho việc đào tạo, nó cho phép nhúng từ để mã hóa thông tin từ phụ. Các vectơ FastText đã được chứng minh là chính xác hơn các vectơ Word2Vec bằng một số biện pháp khác n</w:t>
      </w:r>
      <w:r w:rsidR="00AB357C">
        <w:t>hau.</w:t>
      </w:r>
    </w:p>
    <w:p w14:paraId="4CA49423" w14:textId="77777777" w:rsidR="005F6419" w:rsidRDefault="005F6419" w:rsidP="00AB357C">
      <w:pPr>
        <w:pStyle w:val="Nidungvnbn"/>
      </w:pPr>
    </w:p>
    <w:p w14:paraId="38FDB990" w14:textId="77777777" w:rsidR="005F6419" w:rsidRDefault="005F6419" w:rsidP="00AB357C">
      <w:pPr>
        <w:pStyle w:val="Nidungvnbn"/>
      </w:pPr>
    </w:p>
    <w:p w14:paraId="2B6CB340" w14:textId="47C8FDF4" w:rsidR="00E50F94" w:rsidRDefault="007E7FF7" w:rsidP="00AE1F77">
      <w:pPr>
        <w:pStyle w:val="Heading1"/>
        <w:numPr>
          <w:ilvl w:val="0"/>
          <w:numId w:val="0"/>
        </w:numPr>
        <w:jc w:val="center"/>
      </w:pPr>
      <w:bookmarkStart w:id="35" w:name="_Toc163419258"/>
      <w:r>
        <w:lastRenderedPageBreak/>
        <w:t>TÀI LIỆU THAM KHẢO</w:t>
      </w:r>
      <w:bookmarkEnd w:id="35"/>
    </w:p>
    <w:p w14:paraId="2313E8B3" w14:textId="4C8620EC" w:rsidR="005F6419" w:rsidRPr="005F6419" w:rsidRDefault="005F6419" w:rsidP="005F6419">
      <w:pPr>
        <w:spacing w:line="360" w:lineRule="auto"/>
        <w:ind w:left="360"/>
        <w:rPr>
          <w:sz w:val="26"/>
          <w:szCs w:val="26"/>
        </w:rPr>
      </w:pPr>
      <w:r>
        <w:rPr>
          <w:sz w:val="26"/>
          <w:szCs w:val="26"/>
        </w:rPr>
        <w:t xml:space="preserve">[1] </w:t>
      </w:r>
      <w:r w:rsidRPr="005F6419">
        <w:rPr>
          <w:sz w:val="26"/>
          <w:szCs w:val="26"/>
        </w:rPr>
        <w:t>"Natural Language Processing with Python" by Steven Bird, Ewan Klein, and Edward Loper</w:t>
      </w:r>
    </w:p>
    <w:p w14:paraId="4DD2CD27" w14:textId="57581E9F" w:rsidR="005F6419" w:rsidRPr="005F6419" w:rsidRDefault="005F6419" w:rsidP="005F6419">
      <w:pPr>
        <w:spacing w:line="360" w:lineRule="auto"/>
        <w:ind w:left="360"/>
        <w:rPr>
          <w:sz w:val="26"/>
          <w:szCs w:val="26"/>
        </w:rPr>
      </w:pPr>
      <w:r>
        <w:rPr>
          <w:sz w:val="26"/>
          <w:szCs w:val="26"/>
        </w:rPr>
        <w:t xml:space="preserve">[2] </w:t>
      </w:r>
      <w:r w:rsidRPr="005F6419">
        <w:rPr>
          <w:sz w:val="26"/>
          <w:szCs w:val="26"/>
        </w:rPr>
        <w:t>"Speech and Language Processing: An Introduction to Natural Language Processing, Computational Linguistics, and Speech Recognition" by Daniel Jurafsky and James H. Martin</w:t>
      </w:r>
    </w:p>
    <w:p w14:paraId="2B153EDD" w14:textId="599CF3F3" w:rsidR="005F6419" w:rsidRPr="005F6419" w:rsidRDefault="005F6419" w:rsidP="005F6419">
      <w:pPr>
        <w:spacing w:line="360" w:lineRule="auto"/>
        <w:ind w:left="360"/>
        <w:rPr>
          <w:sz w:val="26"/>
          <w:szCs w:val="26"/>
        </w:rPr>
      </w:pPr>
      <w:r>
        <w:rPr>
          <w:sz w:val="26"/>
          <w:szCs w:val="26"/>
        </w:rPr>
        <w:t xml:space="preserve">[3] </w:t>
      </w:r>
      <w:r w:rsidRPr="005F6419">
        <w:rPr>
          <w:sz w:val="26"/>
          <w:szCs w:val="26"/>
        </w:rPr>
        <w:t>"Foundations of Statistical Natural Language Processing" by Christopher D. Manning and Hinrich Schütze</w:t>
      </w:r>
    </w:p>
    <w:p w14:paraId="69197B20" w14:textId="315C8514" w:rsidR="005F6419" w:rsidRPr="005F6419" w:rsidRDefault="005F6419" w:rsidP="005F6419">
      <w:pPr>
        <w:spacing w:line="360" w:lineRule="auto"/>
        <w:ind w:left="360"/>
        <w:rPr>
          <w:sz w:val="26"/>
          <w:szCs w:val="26"/>
        </w:rPr>
      </w:pPr>
      <w:r>
        <w:rPr>
          <w:sz w:val="26"/>
          <w:szCs w:val="26"/>
        </w:rPr>
        <w:t xml:space="preserve">[4] </w:t>
      </w:r>
      <w:r w:rsidRPr="005F6419">
        <w:rPr>
          <w:sz w:val="26"/>
          <w:szCs w:val="26"/>
        </w:rPr>
        <w:t>"Deep Learning for Natural Language Processing" by Palash Goyal, Sumit Pandey, Karan Jain, and Karthik Raman</w:t>
      </w:r>
    </w:p>
    <w:p w14:paraId="1CF3E8A5" w14:textId="7A33A38A" w:rsidR="00650D6A" w:rsidRPr="00B10E7E" w:rsidRDefault="005F6419" w:rsidP="005F6419">
      <w:pPr>
        <w:spacing w:line="360" w:lineRule="auto"/>
        <w:ind w:left="360"/>
        <w:rPr>
          <w:b/>
          <w:sz w:val="26"/>
          <w:szCs w:val="26"/>
        </w:rPr>
      </w:pPr>
      <w:r>
        <w:rPr>
          <w:sz w:val="26"/>
          <w:szCs w:val="26"/>
        </w:rPr>
        <w:t xml:space="preserve">[5] </w:t>
      </w:r>
      <w:r w:rsidRPr="005F6419">
        <w:rPr>
          <w:sz w:val="26"/>
          <w:szCs w:val="26"/>
        </w:rPr>
        <w:t>"Introduction to Information Retrieval" by Christopher D. Manning, Prabhakar Raghavan, and Hinrich Schütze</w:t>
      </w:r>
    </w:p>
    <w:p w14:paraId="5430C11B" w14:textId="77777777" w:rsidR="00BB2B2A" w:rsidRPr="007E7FF7" w:rsidRDefault="00BB2B2A" w:rsidP="0064189C">
      <w:pPr>
        <w:pStyle w:val="Nidungvnbn"/>
        <w:rPr>
          <w:b/>
        </w:rPr>
      </w:pPr>
    </w:p>
    <w:sectPr w:rsidR="00BB2B2A" w:rsidRPr="007E7FF7" w:rsidSect="00093B62">
      <w:headerReference w:type="default" r:id="rId4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63A58" w14:textId="77777777" w:rsidR="00093B62" w:rsidRDefault="00093B62" w:rsidP="00453AB1">
      <w:r>
        <w:separator/>
      </w:r>
    </w:p>
  </w:endnote>
  <w:endnote w:type="continuationSeparator" w:id="0">
    <w:p w14:paraId="56DA18C5" w14:textId="77777777" w:rsidR="00093B62" w:rsidRDefault="00093B6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55B45" w14:textId="77777777" w:rsidR="00093B62" w:rsidRDefault="00093B62" w:rsidP="00453AB1">
      <w:r>
        <w:separator/>
      </w:r>
    </w:p>
  </w:footnote>
  <w:footnote w:type="continuationSeparator" w:id="0">
    <w:p w14:paraId="21F70F41" w14:textId="77777777" w:rsidR="00093B62" w:rsidRDefault="00093B6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C79AC" w14:textId="77777777" w:rsidR="005F6419" w:rsidRDefault="005F6419">
    <w:pPr>
      <w:pStyle w:val="Header"/>
      <w:jc w:val="center"/>
    </w:pPr>
  </w:p>
  <w:p w14:paraId="31B4A7DE" w14:textId="77777777" w:rsidR="005F6419" w:rsidRDefault="005F64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61D32" w14:textId="77777777" w:rsidR="007A1B4B" w:rsidRDefault="007A1B4B">
    <w:pPr>
      <w:pStyle w:val="Header"/>
      <w:jc w:val="center"/>
    </w:pPr>
  </w:p>
  <w:p w14:paraId="135AFF0D" w14:textId="77777777" w:rsidR="007A1B4B" w:rsidRDefault="007A1B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1292BA39" w14:textId="23AC51CA" w:rsidR="00DB7595" w:rsidRDefault="00DB7595">
        <w:pPr>
          <w:pStyle w:val="Header"/>
          <w:jc w:val="center"/>
        </w:pPr>
        <w:r>
          <w:fldChar w:fldCharType="begin"/>
        </w:r>
        <w:r>
          <w:instrText xml:space="preserve"> PAGE   \* MERGEFORMAT </w:instrText>
        </w:r>
        <w:r>
          <w:fldChar w:fldCharType="separate"/>
        </w:r>
        <w:r w:rsidR="00027542">
          <w:rPr>
            <w:noProof/>
          </w:rPr>
          <w:t>4</w:t>
        </w:r>
        <w:r>
          <w:rPr>
            <w:noProof/>
          </w:rPr>
          <w:fldChar w:fldCharType="end"/>
        </w:r>
      </w:p>
    </w:sdtContent>
  </w:sdt>
  <w:p w14:paraId="21FED8C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54FE"/>
    <w:multiLevelType w:val="hybridMultilevel"/>
    <w:tmpl w:val="109470A2"/>
    <w:lvl w:ilvl="0" w:tplc="57B8C67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9041F"/>
    <w:multiLevelType w:val="hybridMultilevel"/>
    <w:tmpl w:val="8A3A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959EA"/>
    <w:multiLevelType w:val="hybridMultilevel"/>
    <w:tmpl w:val="101E9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75070D"/>
    <w:multiLevelType w:val="hybridMultilevel"/>
    <w:tmpl w:val="51A2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574C4"/>
    <w:multiLevelType w:val="hybridMultilevel"/>
    <w:tmpl w:val="8AECF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25AC5"/>
    <w:multiLevelType w:val="hybridMultilevel"/>
    <w:tmpl w:val="52285D6E"/>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607CA0"/>
    <w:multiLevelType w:val="hybridMultilevel"/>
    <w:tmpl w:val="AA18F24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232ABF"/>
    <w:multiLevelType w:val="hybridMultilevel"/>
    <w:tmpl w:val="32A8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C475D"/>
    <w:multiLevelType w:val="hybridMultilevel"/>
    <w:tmpl w:val="D7267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1C54CD"/>
    <w:multiLevelType w:val="multilevel"/>
    <w:tmpl w:val="1700D3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BFF6CEF"/>
    <w:multiLevelType w:val="hybridMultilevel"/>
    <w:tmpl w:val="B7CECC02"/>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0DE955A7"/>
    <w:multiLevelType w:val="hybridMultilevel"/>
    <w:tmpl w:val="5DA26426"/>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0F97433E"/>
    <w:multiLevelType w:val="hybridMultilevel"/>
    <w:tmpl w:val="E2FC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33237A"/>
    <w:multiLevelType w:val="hybridMultilevel"/>
    <w:tmpl w:val="27403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1200B0"/>
    <w:multiLevelType w:val="hybridMultilevel"/>
    <w:tmpl w:val="68865780"/>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807D99"/>
    <w:multiLevelType w:val="hybridMultilevel"/>
    <w:tmpl w:val="4CCC9DC4"/>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2F614A1"/>
    <w:multiLevelType w:val="hybridMultilevel"/>
    <w:tmpl w:val="57D84E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387166"/>
    <w:multiLevelType w:val="hybridMultilevel"/>
    <w:tmpl w:val="36B8B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6C1A77"/>
    <w:multiLevelType w:val="hybridMultilevel"/>
    <w:tmpl w:val="F2F40314"/>
    <w:lvl w:ilvl="0" w:tplc="B8E0FF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43F3A"/>
    <w:multiLevelType w:val="hybridMultilevel"/>
    <w:tmpl w:val="CF14B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4841BC"/>
    <w:multiLevelType w:val="hybridMultilevel"/>
    <w:tmpl w:val="1E6EAD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8B76015"/>
    <w:multiLevelType w:val="hybridMultilevel"/>
    <w:tmpl w:val="8F1E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D67CBA"/>
    <w:multiLevelType w:val="hybridMultilevel"/>
    <w:tmpl w:val="1B76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C36716"/>
    <w:multiLevelType w:val="hybridMultilevel"/>
    <w:tmpl w:val="00DEA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E740BEF"/>
    <w:multiLevelType w:val="hybridMultilevel"/>
    <w:tmpl w:val="2778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BF359C"/>
    <w:multiLevelType w:val="hybridMultilevel"/>
    <w:tmpl w:val="E52C8C6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F1E0927"/>
    <w:multiLevelType w:val="hybridMultilevel"/>
    <w:tmpl w:val="8A82063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09E026F"/>
    <w:multiLevelType w:val="hybridMultilevel"/>
    <w:tmpl w:val="2F94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0D7CCC"/>
    <w:multiLevelType w:val="hybridMultilevel"/>
    <w:tmpl w:val="FF9A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E71497"/>
    <w:multiLevelType w:val="hybridMultilevel"/>
    <w:tmpl w:val="1D9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D16A68"/>
    <w:multiLevelType w:val="hybridMultilevel"/>
    <w:tmpl w:val="E6F2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C614633"/>
    <w:multiLevelType w:val="hybridMultilevel"/>
    <w:tmpl w:val="CE34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BD67A4"/>
    <w:multiLevelType w:val="hybridMultilevel"/>
    <w:tmpl w:val="A30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C938F7"/>
    <w:multiLevelType w:val="hybridMultilevel"/>
    <w:tmpl w:val="15EC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066F76"/>
    <w:multiLevelType w:val="hybridMultilevel"/>
    <w:tmpl w:val="2FE8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68667B9"/>
    <w:multiLevelType w:val="hybridMultilevel"/>
    <w:tmpl w:val="060A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F9323A"/>
    <w:multiLevelType w:val="hybridMultilevel"/>
    <w:tmpl w:val="3F12F9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A3A01E6"/>
    <w:multiLevelType w:val="hybridMultilevel"/>
    <w:tmpl w:val="A8B0D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4933FF"/>
    <w:multiLevelType w:val="hybridMultilevel"/>
    <w:tmpl w:val="18D4FDA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AB20384"/>
    <w:multiLevelType w:val="hybridMultilevel"/>
    <w:tmpl w:val="32EA9362"/>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F0846F1"/>
    <w:multiLevelType w:val="hybridMultilevel"/>
    <w:tmpl w:val="BC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E27062"/>
    <w:multiLevelType w:val="hybridMultilevel"/>
    <w:tmpl w:val="71FE7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E136E8"/>
    <w:multiLevelType w:val="hybridMultilevel"/>
    <w:tmpl w:val="35A6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B20F03"/>
    <w:multiLevelType w:val="hybridMultilevel"/>
    <w:tmpl w:val="6C14CAE0"/>
    <w:lvl w:ilvl="0" w:tplc="3DB4A7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CD2802"/>
    <w:multiLevelType w:val="hybridMultilevel"/>
    <w:tmpl w:val="BE402E80"/>
    <w:lvl w:ilvl="0" w:tplc="36968478">
      <w:start w:val="1"/>
      <w:numFmt w:val="bullet"/>
      <w:lvlText w:val=""/>
      <w:lvlJc w:val="left"/>
      <w:pPr>
        <w:ind w:left="1440" w:hanging="360"/>
      </w:pPr>
      <w:rPr>
        <w:rFonts w:ascii="Symbol" w:hAnsi="Symbol" w:hint="default"/>
        <w:strike/>
        <w:dstrike w:val="0"/>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2AE5358"/>
    <w:multiLevelType w:val="hybridMultilevel"/>
    <w:tmpl w:val="4D923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2E109D"/>
    <w:multiLevelType w:val="hybridMultilevel"/>
    <w:tmpl w:val="42DA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617EB0"/>
    <w:multiLevelType w:val="hybridMultilevel"/>
    <w:tmpl w:val="DCBE0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533F49"/>
    <w:multiLevelType w:val="hybridMultilevel"/>
    <w:tmpl w:val="3B6E6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39179A"/>
    <w:multiLevelType w:val="hybridMultilevel"/>
    <w:tmpl w:val="29CE1010"/>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1" w15:restartNumberingAfterBreak="0">
    <w:nsid w:val="4D5A2ED5"/>
    <w:multiLevelType w:val="hybridMultilevel"/>
    <w:tmpl w:val="AE84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D645C9"/>
    <w:multiLevelType w:val="hybridMultilevel"/>
    <w:tmpl w:val="E3221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515097"/>
    <w:multiLevelType w:val="multilevel"/>
    <w:tmpl w:val="FF56219C"/>
    <w:lvl w:ilvl="0">
      <w:start w:val="1"/>
      <w:numFmt w:val="decimal"/>
      <w:pStyle w:val="Heading1"/>
      <w:suff w:val="space"/>
      <w:lvlText w:val="CHƯƠNG %1 -"/>
      <w:lvlJc w:val="left"/>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bCs/>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4" w15:restartNumberingAfterBreak="0">
    <w:nsid w:val="51B60585"/>
    <w:multiLevelType w:val="hybridMultilevel"/>
    <w:tmpl w:val="D6A6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64116C"/>
    <w:multiLevelType w:val="hybridMultilevel"/>
    <w:tmpl w:val="401CB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2AC5405"/>
    <w:multiLevelType w:val="hybridMultilevel"/>
    <w:tmpl w:val="030C4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30824BA"/>
    <w:multiLevelType w:val="hybridMultilevel"/>
    <w:tmpl w:val="711CD76C"/>
    <w:lvl w:ilvl="0" w:tplc="7C10EC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142DDE"/>
    <w:multiLevelType w:val="hybridMultilevel"/>
    <w:tmpl w:val="8DE6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BF0F9F"/>
    <w:multiLevelType w:val="hybridMultilevel"/>
    <w:tmpl w:val="1776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6F71A5"/>
    <w:multiLevelType w:val="hybridMultilevel"/>
    <w:tmpl w:val="4B2A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AE50E5"/>
    <w:multiLevelType w:val="hybridMultilevel"/>
    <w:tmpl w:val="F02EAA76"/>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2" w15:restartNumberingAfterBreak="0">
    <w:nsid w:val="5B464B8F"/>
    <w:multiLevelType w:val="hybridMultilevel"/>
    <w:tmpl w:val="88BE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370EFA"/>
    <w:multiLevelType w:val="hybridMultilevel"/>
    <w:tmpl w:val="77FA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3E6136"/>
    <w:multiLevelType w:val="hybridMultilevel"/>
    <w:tmpl w:val="3A32EB6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2621771"/>
    <w:multiLevelType w:val="hybridMultilevel"/>
    <w:tmpl w:val="04E65D36"/>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62B92A05"/>
    <w:multiLevelType w:val="hybridMultilevel"/>
    <w:tmpl w:val="D6DEBD94"/>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32375A0"/>
    <w:multiLevelType w:val="hybridMultilevel"/>
    <w:tmpl w:val="F78A0EC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48808A7"/>
    <w:multiLevelType w:val="hybridMultilevel"/>
    <w:tmpl w:val="599C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5471BA1"/>
    <w:multiLevelType w:val="hybridMultilevel"/>
    <w:tmpl w:val="EE5824D0"/>
    <w:lvl w:ilvl="0" w:tplc="329881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9665C2"/>
    <w:multiLevelType w:val="hybridMultilevel"/>
    <w:tmpl w:val="46A6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F366D7"/>
    <w:multiLevelType w:val="hybridMultilevel"/>
    <w:tmpl w:val="32240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64D6B13"/>
    <w:multiLevelType w:val="multilevel"/>
    <w:tmpl w:val="F52AEFB6"/>
    <w:styleLink w:val="Style1"/>
    <w:lvl w:ilvl="0">
      <w:start w:val="1"/>
      <w:numFmt w:val="decimal"/>
      <w:suff w:val="space"/>
      <w:lvlText w:val="CHƯƠNG %1 -"/>
      <w:lvlJc w:val="left"/>
      <w:pPr>
        <w:ind w:left="0" w:firstLine="0"/>
      </w:pPr>
      <w:rPr>
        <w:rFonts w:ascii="Times New Roman" w:hAnsi="Times New Roman" w:hint="default"/>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3" w15:restartNumberingAfterBreak="0">
    <w:nsid w:val="69702A37"/>
    <w:multiLevelType w:val="hybridMultilevel"/>
    <w:tmpl w:val="87CAE5F2"/>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BBE1BB6"/>
    <w:multiLevelType w:val="hybridMultilevel"/>
    <w:tmpl w:val="7D8C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E8770C2"/>
    <w:multiLevelType w:val="hybridMultilevel"/>
    <w:tmpl w:val="0F98B4E6"/>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EBE5192"/>
    <w:multiLevelType w:val="hybridMultilevel"/>
    <w:tmpl w:val="2DFC8FEE"/>
    <w:lvl w:ilvl="0" w:tplc="7C10EC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F50272D"/>
    <w:multiLevelType w:val="hybridMultilevel"/>
    <w:tmpl w:val="131A18D6"/>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8" w15:restartNumberingAfterBreak="0">
    <w:nsid w:val="702B63B8"/>
    <w:multiLevelType w:val="hybridMultilevel"/>
    <w:tmpl w:val="636A4474"/>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9" w15:restartNumberingAfterBreak="0">
    <w:nsid w:val="70D32873"/>
    <w:multiLevelType w:val="hybridMultilevel"/>
    <w:tmpl w:val="FE60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DD113D"/>
    <w:multiLevelType w:val="hybridMultilevel"/>
    <w:tmpl w:val="15A85614"/>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1" w15:restartNumberingAfterBreak="0">
    <w:nsid w:val="71CA14EE"/>
    <w:multiLevelType w:val="hybridMultilevel"/>
    <w:tmpl w:val="2CAE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8D17D3"/>
    <w:multiLevelType w:val="hybridMultilevel"/>
    <w:tmpl w:val="5FA8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5865B9"/>
    <w:multiLevelType w:val="hybridMultilevel"/>
    <w:tmpl w:val="8572D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7E2206"/>
    <w:multiLevelType w:val="hybridMultilevel"/>
    <w:tmpl w:val="D04E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75B3EEE"/>
    <w:multiLevelType w:val="hybridMultilevel"/>
    <w:tmpl w:val="D85830C8"/>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6" w15:restartNumberingAfterBreak="0">
    <w:nsid w:val="79A7589A"/>
    <w:multiLevelType w:val="hybridMultilevel"/>
    <w:tmpl w:val="48FC742A"/>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7" w15:restartNumberingAfterBreak="0">
    <w:nsid w:val="7A76617C"/>
    <w:multiLevelType w:val="hybridMultilevel"/>
    <w:tmpl w:val="A15018EA"/>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8" w15:restartNumberingAfterBreak="0">
    <w:nsid w:val="7BE30114"/>
    <w:multiLevelType w:val="hybridMultilevel"/>
    <w:tmpl w:val="F2D6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540086"/>
    <w:multiLevelType w:val="hybridMultilevel"/>
    <w:tmpl w:val="8112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E6B24F2"/>
    <w:multiLevelType w:val="hybridMultilevel"/>
    <w:tmpl w:val="3870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9133C9"/>
    <w:multiLevelType w:val="hybridMultilevel"/>
    <w:tmpl w:val="DA2A3B9A"/>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684555683">
    <w:abstractNumId w:val="72"/>
  </w:num>
  <w:num w:numId="2" w16cid:durableId="1317606694">
    <w:abstractNumId w:val="53"/>
  </w:num>
  <w:num w:numId="3" w16cid:durableId="1368334499">
    <w:abstractNumId w:val="37"/>
  </w:num>
  <w:num w:numId="4" w16cid:durableId="317611888">
    <w:abstractNumId w:val="2"/>
  </w:num>
  <w:num w:numId="5" w16cid:durableId="773400361">
    <w:abstractNumId w:val="66"/>
  </w:num>
  <w:num w:numId="6" w16cid:durableId="1461145671">
    <w:abstractNumId w:val="23"/>
  </w:num>
  <w:num w:numId="7" w16cid:durableId="108352904">
    <w:abstractNumId w:val="18"/>
  </w:num>
  <w:num w:numId="8" w16cid:durableId="1371757750">
    <w:abstractNumId w:val="69"/>
  </w:num>
  <w:num w:numId="9" w16cid:durableId="1080104276">
    <w:abstractNumId w:val="13"/>
  </w:num>
  <w:num w:numId="10" w16cid:durableId="526480376">
    <w:abstractNumId w:val="87"/>
  </w:num>
  <w:num w:numId="11" w16cid:durableId="1910310014">
    <w:abstractNumId w:val="85"/>
  </w:num>
  <w:num w:numId="12" w16cid:durableId="15162602">
    <w:abstractNumId w:val="40"/>
  </w:num>
  <w:num w:numId="13" w16cid:durableId="207379372">
    <w:abstractNumId w:val="26"/>
  </w:num>
  <w:num w:numId="14" w16cid:durableId="662973484">
    <w:abstractNumId w:val="67"/>
  </w:num>
  <w:num w:numId="15" w16cid:durableId="506746915">
    <w:abstractNumId w:val="25"/>
  </w:num>
  <w:num w:numId="16" w16cid:durableId="1480030232">
    <w:abstractNumId w:val="6"/>
  </w:num>
  <w:num w:numId="17" w16cid:durableId="864757304">
    <w:abstractNumId w:val="5"/>
  </w:num>
  <w:num w:numId="18" w16cid:durableId="1744597983">
    <w:abstractNumId w:val="64"/>
  </w:num>
  <w:num w:numId="19" w16cid:durableId="1450315061">
    <w:abstractNumId w:val="39"/>
  </w:num>
  <w:num w:numId="20" w16cid:durableId="1815951606">
    <w:abstractNumId w:val="45"/>
  </w:num>
  <w:num w:numId="21" w16cid:durableId="569274141">
    <w:abstractNumId w:val="20"/>
  </w:num>
  <w:num w:numId="22" w16cid:durableId="1853179774">
    <w:abstractNumId w:val="78"/>
  </w:num>
  <w:num w:numId="23" w16cid:durableId="825164345">
    <w:abstractNumId w:val="20"/>
  </w:num>
  <w:num w:numId="24" w16cid:durableId="142504449">
    <w:abstractNumId w:val="61"/>
  </w:num>
  <w:num w:numId="25" w16cid:durableId="1170675760">
    <w:abstractNumId w:val="86"/>
  </w:num>
  <w:num w:numId="26" w16cid:durableId="1575819081">
    <w:abstractNumId w:val="77"/>
  </w:num>
  <w:num w:numId="27" w16cid:durableId="1975719937">
    <w:abstractNumId w:val="11"/>
  </w:num>
  <w:num w:numId="28" w16cid:durableId="868682048">
    <w:abstractNumId w:val="50"/>
  </w:num>
  <w:num w:numId="29" w16cid:durableId="1938248979">
    <w:abstractNumId w:val="10"/>
  </w:num>
  <w:num w:numId="30" w16cid:durableId="1368797408">
    <w:abstractNumId w:val="91"/>
  </w:num>
  <w:num w:numId="31" w16cid:durableId="384377826">
    <w:abstractNumId w:val="14"/>
  </w:num>
  <w:num w:numId="32" w16cid:durableId="487984796">
    <w:abstractNumId w:val="73"/>
  </w:num>
  <w:num w:numId="33" w16cid:durableId="769932305">
    <w:abstractNumId w:val="15"/>
  </w:num>
  <w:num w:numId="34" w16cid:durableId="1875919682">
    <w:abstractNumId w:val="75"/>
  </w:num>
  <w:num w:numId="35" w16cid:durableId="204877605">
    <w:abstractNumId w:val="80"/>
  </w:num>
  <w:num w:numId="36" w16cid:durableId="8407478">
    <w:abstractNumId w:val="65"/>
  </w:num>
  <w:num w:numId="37" w16cid:durableId="1969971429">
    <w:abstractNumId w:val="79"/>
  </w:num>
  <w:num w:numId="38" w16cid:durableId="1575430553">
    <w:abstractNumId w:val="9"/>
  </w:num>
  <w:num w:numId="39" w16cid:durableId="2076006600">
    <w:abstractNumId w:val="59"/>
  </w:num>
  <w:num w:numId="40" w16cid:durableId="224075773">
    <w:abstractNumId w:val="32"/>
  </w:num>
  <w:num w:numId="41" w16cid:durableId="1858228394">
    <w:abstractNumId w:val="54"/>
  </w:num>
  <w:num w:numId="42" w16cid:durableId="602490863">
    <w:abstractNumId w:val="30"/>
  </w:num>
  <w:num w:numId="43" w16cid:durableId="1092778566">
    <w:abstractNumId w:val="19"/>
  </w:num>
  <w:num w:numId="44" w16cid:durableId="469709455">
    <w:abstractNumId w:val="35"/>
  </w:num>
  <w:num w:numId="45" w16cid:durableId="1921326962">
    <w:abstractNumId w:val="44"/>
  </w:num>
  <w:num w:numId="46" w16cid:durableId="1499425498">
    <w:abstractNumId w:val="88"/>
  </w:num>
  <w:num w:numId="47" w16cid:durableId="1262683412">
    <w:abstractNumId w:val="84"/>
  </w:num>
  <w:num w:numId="48" w16cid:durableId="1330982141">
    <w:abstractNumId w:val="16"/>
  </w:num>
  <w:num w:numId="49" w16cid:durableId="625696568">
    <w:abstractNumId w:val="76"/>
  </w:num>
  <w:num w:numId="50" w16cid:durableId="1089543114">
    <w:abstractNumId w:val="57"/>
  </w:num>
  <w:num w:numId="51" w16cid:durableId="669524825">
    <w:abstractNumId w:val="47"/>
  </w:num>
  <w:num w:numId="52" w16cid:durableId="101263075">
    <w:abstractNumId w:val="90"/>
  </w:num>
  <w:num w:numId="53" w16cid:durableId="593241870">
    <w:abstractNumId w:val="82"/>
  </w:num>
  <w:num w:numId="54" w16cid:durableId="1129713020">
    <w:abstractNumId w:val="8"/>
  </w:num>
  <w:num w:numId="55" w16cid:durableId="2025204334">
    <w:abstractNumId w:val="1"/>
  </w:num>
  <w:num w:numId="56" w16cid:durableId="900794586">
    <w:abstractNumId w:val="49"/>
  </w:num>
  <w:num w:numId="57" w16cid:durableId="1736665349">
    <w:abstractNumId w:val="46"/>
  </w:num>
  <w:num w:numId="58" w16cid:durableId="940532629">
    <w:abstractNumId w:val="29"/>
  </w:num>
  <w:num w:numId="59" w16cid:durableId="526140639">
    <w:abstractNumId w:val="70"/>
  </w:num>
  <w:num w:numId="60" w16cid:durableId="166747246">
    <w:abstractNumId w:val="31"/>
  </w:num>
  <w:num w:numId="61" w16cid:durableId="1260482816">
    <w:abstractNumId w:val="62"/>
  </w:num>
  <w:num w:numId="62" w16cid:durableId="2029864354">
    <w:abstractNumId w:val="21"/>
  </w:num>
  <w:num w:numId="63" w16cid:durableId="178279705">
    <w:abstractNumId w:val="81"/>
  </w:num>
  <w:num w:numId="64" w16cid:durableId="640963010">
    <w:abstractNumId w:val="41"/>
  </w:num>
  <w:num w:numId="65" w16cid:durableId="846477724">
    <w:abstractNumId w:val="63"/>
  </w:num>
  <w:num w:numId="66" w16cid:durableId="1100636948">
    <w:abstractNumId w:val="43"/>
  </w:num>
  <w:num w:numId="67" w16cid:durableId="760762476">
    <w:abstractNumId w:val="4"/>
  </w:num>
  <w:num w:numId="68" w16cid:durableId="395208892">
    <w:abstractNumId w:val="38"/>
  </w:num>
  <w:num w:numId="69" w16cid:durableId="962810258">
    <w:abstractNumId w:val="22"/>
  </w:num>
  <w:num w:numId="70" w16cid:durableId="1474104281">
    <w:abstractNumId w:val="0"/>
  </w:num>
  <w:num w:numId="71" w16cid:durableId="1334072313">
    <w:abstractNumId w:val="36"/>
  </w:num>
  <w:num w:numId="72" w16cid:durableId="240910832">
    <w:abstractNumId w:val="12"/>
  </w:num>
  <w:num w:numId="73" w16cid:durableId="1078937019">
    <w:abstractNumId w:val="58"/>
  </w:num>
  <w:num w:numId="74" w16cid:durableId="2011985808">
    <w:abstractNumId w:val="27"/>
  </w:num>
  <w:num w:numId="75" w16cid:durableId="90859320">
    <w:abstractNumId w:val="24"/>
  </w:num>
  <w:num w:numId="76" w16cid:durableId="1624120562">
    <w:abstractNumId w:val="33"/>
  </w:num>
  <w:num w:numId="77" w16cid:durableId="396828245">
    <w:abstractNumId w:val="55"/>
  </w:num>
  <w:num w:numId="78" w16cid:durableId="1519348638">
    <w:abstractNumId w:val="56"/>
  </w:num>
  <w:num w:numId="79" w16cid:durableId="740253685">
    <w:abstractNumId w:val="7"/>
  </w:num>
  <w:num w:numId="80" w16cid:durableId="655035077">
    <w:abstractNumId w:val="74"/>
  </w:num>
  <w:num w:numId="81" w16cid:durableId="1816407886">
    <w:abstractNumId w:val="83"/>
  </w:num>
  <w:num w:numId="82" w16cid:durableId="1178541451">
    <w:abstractNumId w:val="28"/>
  </w:num>
  <w:num w:numId="83" w16cid:durableId="457648230">
    <w:abstractNumId w:val="17"/>
  </w:num>
  <w:num w:numId="84" w16cid:durableId="317466097">
    <w:abstractNumId w:val="42"/>
  </w:num>
  <w:num w:numId="85" w16cid:durableId="1832939836">
    <w:abstractNumId w:val="60"/>
  </w:num>
  <w:num w:numId="86" w16cid:durableId="1249844182">
    <w:abstractNumId w:val="3"/>
  </w:num>
  <w:num w:numId="87" w16cid:durableId="1456093821">
    <w:abstractNumId w:val="89"/>
  </w:num>
  <w:num w:numId="88" w16cid:durableId="1562132025">
    <w:abstractNumId w:val="51"/>
  </w:num>
  <w:num w:numId="89" w16cid:durableId="1644190785">
    <w:abstractNumId w:val="68"/>
  </w:num>
  <w:num w:numId="90" w16cid:durableId="996806465">
    <w:abstractNumId w:val="71"/>
  </w:num>
  <w:num w:numId="91" w16cid:durableId="749809714">
    <w:abstractNumId w:val="34"/>
  </w:num>
  <w:num w:numId="92" w16cid:durableId="1880509793">
    <w:abstractNumId w:val="52"/>
  </w:num>
  <w:num w:numId="93" w16cid:durableId="1897546951">
    <w:abstractNumId w:val="4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023A2"/>
    <w:rsid w:val="000215FF"/>
    <w:rsid w:val="00024496"/>
    <w:rsid w:val="00024A8E"/>
    <w:rsid w:val="00027542"/>
    <w:rsid w:val="000337D9"/>
    <w:rsid w:val="00041EA4"/>
    <w:rsid w:val="00042097"/>
    <w:rsid w:val="00072FF0"/>
    <w:rsid w:val="00084512"/>
    <w:rsid w:val="00087BF7"/>
    <w:rsid w:val="00093B62"/>
    <w:rsid w:val="000B6B27"/>
    <w:rsid w:val="000C3FF6"/>
    <w:rsid w:val="000C66C6"/>
    <w:rsid w:val="000D0536"/>
    <w:rsid w:val="000D43CD"/>
    <w:rsid w:val="000E5ACD"/>
    <w:rsid w:val="000F3BB2"/>
    <w:rsid w:val="000F78C7"/>
    <w:rsid w:val="001067CF"/>
    <w:rsid w:val="00137133"/>
    <w:rsid w:val="00146307"/>
    <w:rsid w:val="00147380"/>
    <w:rsid w:val="00186A30"/>
    <w:rsid w:val="00191D09"/>
    <w:rsid w:val="00197025"/>
    <w:rsid w:val="0019796D"/>
    <w:rsid w:val="001B1B7C"/>
    <w:rsid w:val="001B29D2"/>
    <w:rsid w:val="001B60F3"/>
    <w:rsid w:val="001C0DF7"/>
    <w:rsid w:val="001D7332"/>
    <w:rsid w:val="001E5D10"/>
    <w:rsid w:val="001F02AC"/>
    <w:rsid w:val="001F7014"/>
    <w:rsid w:val="00207DC2"/>
    <w:rsid w:val="002100F7"/>
    <w:rsid w:val="00220483"/>
    <w:rsid w:val="00242EAD"/>
    <w:rsid w:val="00252F26"/>
    <w:rsid w:val="00256451"/>
    <w:rsid w:val="00287C37"/>
    <w:rsid w:val="00291721"/>
    <w:rsid w:val="002922F5"/>
    <w:rsid w:val="002A4ACB"/>
    <w:rsid w:val="002A60B6"/>
    <w:rsid w:val="002A75CB"/>
    <w:rsid w:val="002A79E7"/>
    <w:rsid w:val="002C5B1A"/>
    <w:rsid w:val="002C61E2"/>
    <w:rsid w:val="002D4156"/>
    <w:rsid w:val="002D4629"/>
    <w:rsid w:val="002D796D"/>
    <w:rsid w:val="00305284"/>
    <w:rsid w:val="00306BAE"/>
    <w:rsid w:val="003208DA"/>
    <w:rsid w:val="003218FF"/>
    <w:rsid w:val="00326941"/>
    <w:rsid w:val="00331583"/>
    <w:rsid w:val="00331E05"/>
    <w:rsid w:val="00334AFB"/>
    <w:rsid w:val="00346149"/>
    <w:rsid w:val="00347706"/>
    <w:rsid w:val="00353B6D"/>
    <w:rsid w:val="0035406A"/>
    <w:rsid w:val="003628F5"/>
    <w:rsid w:val="00381E9F"/>
    <w:rsid w:val="00395B47"/>
    <w:rsid w:val="003A7BEB"/>
    <w:rsid w:val="003B3F07"/>
    <w:rsid w:val="003B5488"/>
    <w:rsid w:val="003B7DC5"/>
    <w:rsid w:val="003C25FD"/>
    <w:rsid w:val="003C288D"/>
    <w:rsid w:val="003D1752"/>
    <w:rsid w:val="003F6102"/>
    <w:rsid w:val="00401F6D"/>
    <w:rsid w:val="0040388C"/>
    <w:rsid w:val="004128EE"/>
    <w:rsid w:val="00422418"/>
    <w:rsid w:val="00426977"/>
    <w:rsid w:val="00434040"/>
    <w:rsid w:val="00440B6C"/>
    <w:rsid w:val="00453948"/>
    <w:rsid w:val="00453AB1"/>
    <w:rsid w:val="0046711E"/>
    <w:rsid w:val="00470110"/>
    <w:rsid w:val="00474EDD"/>
    <w:rsid w:val="00485E5D"/>
    <w:rsid w:val="004A7C39"/>
    <w:rsid w:val="004B229D"/>
    <w:rsid w:val="004B5DD3"/>
    <w:rsid w:val="004C2450"/>
    <w:rsid w:val="004D0D71"/>
    <w:rsid w:val="004D2235"/>
    <w:rsid w:val="004E3C16"/>
    <w:rsid w:val="005227D7"/>
    <w:rsid w:val="00524569"/>
    <w:rsid w:val="0053140F"/>
    <w:rsid w:val="005403FE"/>
    <w:rsid w:val="00542688"/>
    <w:rsid w:val="00582EEB"/>
    <w:rsid w:val="00593511"/>
    <w:rsid w:val="005940ED"/>
    <w:rsid w:val="00594A25"/>
    <w:rsid w:val="005A0878"/>
    <w:rsid w:val="005B07A3"/>
    <w:rsid w:val="005B23FB"/>
    <w:rsid w:val="005C1388"/>
    <w:rsid w:val="005C45E2"/>
    <w:rsid w:val="005D5C20"/>
    <w:rsid w:val="005E3993"/>
    <w:rsid w:val="005E3B76"/>
    <w:rsid w:val="005E3BA9"/>
    <w:rsid w:val="005F4047"/>
    <w:rsid w:val="005F6419"/>
    <w:rsid w:val="00607530"/>
    <w:rsid w:val="00616D91"/>
    <w:rsid w:val="00637D37"/>
    <w:rsid w:val="0064189C"/>
    <w:rsid w:val="00647D4B"/>
    <w:rsid w:val="00647E75"/>
    <w:rsid w:val="00650D6A"/>
    <w:rsid w:val="0065265F"/>
    <w:rsid w:val="00652D86"/>
    <w:rsid w:val="00652E3A"/>
    <w:rsid w:val="006833C5"/>
    <w:rsid w:val="0068412D"/>
    <w:rsid w:val="00684C24"/>
    <w:rsid w:val="006A0295"/>
    <w:rsid w:val="006C0C33"/>
    <w:rsid w:val="006D4F38"/>
    <w:rsid w:val="006D6626"/>
    <w:rsid w:val="007343C5"/>
    <w:rsid w:val="00737340"/>
    <w:rsid w:val="0074024C"/>
    <w:rsid w:val="00764049"/>
    <w:rsid w:val="00791EED"/>
    <w:rsid w:val="00793DE9"/>
    <w:rsid w:val="007A1B4B"/>
    <w:rsid w:val="007A479C"/>
    <w:rsid w:val="007B0124"/>
    <w:rsid w:val="007B1A23"/>
    <w:rsid w:val="007B5ADD"/>
    <w:rsid w:val="007B7FF5"/>
    <w:rsid w:val="007C7B8F"/>
    <w:rsid w:val="007D7104"/>
    <w:rsid w:val="007D78E2"/>
    <w:rsid w:val="007E6AB9"/>
    <w:rsid w:val="007E705E"/>
    <w:rsid w:val="007E7B63"/>
    <w:rsid w:val="007E7FF7"/>
    <w:rsid w:val="007F3B5F"/>
    <w:rsid w:val="008052BF"/>
    <w:rsid w:val="008075D1"/>
    <w:rsid w:val="00813FDD"/>
    <w:rsid w:val="00822505"/>
    <w:rsid w:val="00833B28"/>
    <w:rsid w:val="00843E54"/>
    <w:rsid w:val="0084429F"/>
    <w:rsid w:val="00844A9B"/>
    <w:rsid w:val="00864610"/>
    <w:rsid w:val="00867C2D"/>
    <w:rsid w:val="00880D36"/>
    <w:rsid w:val="008972DE"/>
    <w:rsid w:val="008A1710"/>
    <w:rsid w:val="008A17A5"/>
    <w:rsid w:val="008A3ED2"/>
    <w:rsid w:val="008C33BB"/>
    <w:rsid w:val="008C4C74"/>
    <w:rsid w:val="008E6453"/>
    <w:rsid w:val="00906B7F"/>
    <w:rsid w:val="00911681"/>
    <w:rsid w:val="00911DC5"/>
    <w:rsid w:val="00924C4E"/>
    <w:rsid w:val="00931064"/>
    <w:rsid w:val="009378C3"/>
    <w:rsid w:val="00942B81"/>
    <w:rsid w:val="009474C9"/>
    <w:rsid w:val="00947F20"/>
    <w:rsid w:val="009552F1"/>
    <w:rsid w:val="00956EF8"/>
    <w:rsid w:val="0096037E"/>
    <w:rsid w:val="009873C9"/>
    <w:rsid w:val="00987B7A"/>
    <w:rsid w:val="00991932"/>
    <w:rsid w:val="009A1B7B"/>
    <w:rsid w:val="009C76DA"/>
    <w:rsid w:val="009D3A54"/>
    <w:rsid w:val="009D6E2E"/>
    <w:rsid w:val="009E2975"/>
    <w:rsid w:val="009E2B8A"/>
    <w:rsid w:val="009E47FF"/>
    <w:rsid w:val="009E5B2A"/>
    <w:rsid w:val="009E6C65"/>
    <w:rsid w:val="009F69B9"/>
    <w:rsid w:val="00A01657"/>
    <w:rsid w:val="00A04E7F"/>
    <w:rsid w:val="00A1664B"/>
    <w:rsid w:val="00A340F5"/>
    <w:rsid w:val="00A46C60"/>
    <w:rsid w:val="00A474B0"/>
    <w:rsid w:val="00A66C97"/>
    <w:rsid w:val="00A84403"/>
    <w:rsid w:val="00A863EC"/>
    <w:rsid w:val="00AA7710"/>
    <w:rsid w:val="00AB357C"/>
    <w:rsid w:val="00AC54A9"/>
    <w:rsid w:val="00AD1640"/>
    <w:rsid w:val="00AE1F77"/>
    <w:rsid w:val="00AE3105"/>
    <w:rsid w:val="00AE4963"/>
    <w:rsid w:val="00AF272E"/>
    <w:rsid w:val="00B118C8"/>
    <w:rsid w:val="00B17498"/>
    <w:rsid w:val="00B2584F"/>
    <w:rsid w:val="00B267C8"/>
    <w:rsid w:val="00B32A16"/>
    <w:rsid w:val="00B35243"/>
    <w:rsid w:val="00B35A2B"/>
    <w:rsid w:val="00B36BAD"/>
    <w:rsid w:val="00B44656"/>
    <w:rsid w:val="00B4581F"/>
    <w:rsid w:val="00B5627E"/>
    <w:rsid w:val="00B61DCE"/>
    <w:rsid w:val="00B62922"/>
    <w:rsid w:val="00B66FED"/>
    <w:rsid w:val="00B7219B"/>
    <w:rsid w:val="00B81221"/>
    <w:rsid w:val="00B8489D"/>
    <w:rsid w:val="00B87DDA"/>
    <w:rsid w:val="00B94991"/>
    <w:rsid w:val="00BA1872"/>
    <w:rsid w:val="00BA2CA2"/>
    <w:rsid w:val="00BA6662"/>
    <w:rsid w:val="00BB2B2A"/>
    <w:rsid w:val="00BB4125"/>
    <w:rsid w:val="00BB43BB"/>
    <w:rsid w:val="00BB698A"/>
    <w:rsid w:val="00BE450B"/>
    <w:rsid w:val="00BE5D1B"/>
    <w:rsid w:val="00BF1F44"/>
    <w:rsid w:val="00C01206"/>
    <w:rsid w:val="00C219D7"/>
    <w:rsid w:val="00C2225C"/>
    <w:rsid w:val="00C27B2F"/>
    <w:rsid w:val="00C37140"/>
    <w:rsid w:val="00C43232"/>
    <w:rsid w:val="00C459A4"/>
    <w:rsid w:val="00C50274"/>
    <w:rsid w:val="00C566D5"/>
    <w:rsid w:val="00C56904"/>
    <w:rsid w:val="00C67C5E"/>
    <w:rsid w:val="00C70A1B"/>
    <w:rsid w:val="00C75086"/>
    <w:rsid w:val="00C8717B"/>
    <w:rsid w:val="00C9028A"/>
    <w:rsid w:val="00CA1C39"/>
    <w:rsid w:val="00CA72BA"/>
    <w:rsid w:val="00CB75D0"/>
    <w:rsid w:val="00CC296D"/>
    <w:rsid w:val="00CC433F"/>
    <w:rsid w:val="00CC544F"/>
    <w:rsid w:val="00CC7DA6"/>
    <w:rsid w:val="00CD13EC"/>
    <w:rsid w:val="00CD35DF"/>
    <w:rsid w:val="00CD5580"/>
    <w:rsid w:val="00CD5C4E"/>
    <w:rsid w:val="00CE015E"/>
    <w:rsid w:val="00CE1AFB"/>
    <w:rsid w:val="00CE5555"/>
    <w:rsid w:val="00CE5A61"/>
    <w:rsid w:val="00CF5678"/>
    <w:rsid w:val="00D00081"/>
    <w:rsid w:val="00D23F5D"/>
    <w:rsid w:val="00D333B3"/>
    <w:rsid w:val="00D342F6"/>
    <w:rsid w:val="00D34D21"/>
    <w:rsid w:val="00D502C8"/>
    <w:rsid w:val="00D5667C"/>
    <w:rsid w:val="00D63FB6"/>
    <w:rsid w:val="00D64E68"/>
    <w:rsid w:val="00D711CE"/>
    <w:rsid w:val="00D77F57"/>
    <w:rsid w:val="00D83FCA"/>
    <w:rsid w:val="00D86182"/>
    <w:rsid w:val="00D90830"/>
    <w:rsid w:val="00D94D7C"/>
    <w:rsid w:val="00D95B77"/>
    <w:rsid w:val="00DA7B0B"/>
    <w:rsid w:val="00DB7595"/>
    <w:rsid w:val="00DC2276"/>
    <w:rsid w:val="00DC4A8F"/>
    <w:rsid w:val="00DD74FD"/>
    <w:rsid w:val="00DE07B5"/>
    <w:rsid w:val="00DE47D5"/>
    <w:rsid w:val="00DF078F"/>
    <w:rsid w:val="00DF0C8C"/>
    <w:rsid w:val="00E041EF"/>
    <w:rsid w:val="00E11162"/>
    <w:rsid w:val="00E2727E"/>
    <w:rsid w:val="00E31045"/>
    <w:rsid w:val="00E316E5"/>
    <w:rsid w:val="00E41B86"/>
    <w:rsid w:val="00E41F98"/>
    <w:rsid w:val="00E50F94"/>
    <w:rsid w:val="00E63D6D"/>
    <w:rsid w:val="00E66AFF"/>
    <w:rsid w:val="00E73E69"/>
    <w:rsid w:val="00E766EA"/>
    <w:rsid w:val="00E76CED"/>
    <w:rsid w:val="00E76F70"/>
    <w:rsid w:val="00E85698"/>
    <w:rsid w:val="00E858EE"/>
    <w:rsid w:val="00EB31C4"/>
    <w:rsid w:val="00EB5487"/>
    <w:rsid w:val="00EC3480"/>
    <w:rsid w:val="00EF2D88"/>
    <w:rsid w:val="00EF69D5"/>
    <w:rsid w:val="00EF709B"/>
    <w:rsid w:val="00F120B2"/>
    <w:rsid w:val="00F1584C"/>
    <w:rsid w:val="00F22234"/>
    <w:rsid w:val="00F2537E"/>
    <w:rsid w:val="00F277C7"/>
    <w:rsid w:val="00F32E30"/>
    <w:rsid w:val="00F37A6C"/>
    <w:rsid w:val="00F428DE"/>
    <w:rsid w:val="00F551AC"/>
    <w:rsid w:val="00F6183C"/>
    <w:rsid w:val="00F648B1"/>
    <w:rsid w:val="00F67339"/>
    <w:rsid w:val="00F703D6"/>
    <w:rsid w:val="00F7686A"/>
    <w:rsid w:val="00F77CDC"/>
    <w:rsid w:val="00FA0719"/>
    <w:rsid w:val="00FB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ED94"/>
  <w15:docId w15:val="{FABBF8F3-2915-46B8-9FC2-C68139F1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77"/>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D711CE"/>
    <w:pPr>
      <w:numPr>
        <w:numId w:val="2"/>
      </w:numPr>
      <w:outlineLvl w:val="0"/>
    </w:pPr>
  </w:style>
  <w:style w:type="paragraph" w:styleId="Heading2">
    <w:name w:val="heading 2"/>
    <w:basedOn w:val="Tiumccp1"/>
    <w:next w:val="Normal"/>
    <w:link w:val="Heading2Char"/>
    <w:uiPriority w:val="9"/>
    <w:unhideWhenUsed/>
    <w:qFormat/>
    <w:rsid w:val="00D711CE"/>
    <w:pPr>
      <w:numPr>
        <w:ilvl w:val="1"/>
        <w:numId w:val="2"/>
      </w:numPr>
      <w:outlineLvl w:val="1"/>
    </w:pPr>
  </w:style>
  <w:style w:type="paragraph" w:styleId="Heading3">
    <w:name w:val="heading 3"/>
    <w:basedOn w:val="Tiumccp2"/>
    <w:next w:val="Normal"/>
    <w:link w:val="Heading3Char"/>
    <w:uiPriority w:val="9"/>
    <w:unhideWhenUsed/>
    <w:qFormat/>
    <w:rsid w:val="00D711CE"/>
    <w:pPr>
      <w:numPr>
        <w:ilvl w:val="2"/>
        <w:numId w:val="2"/>
      </w:numPr>
      <w:outlineLvl w:val="2"/>
    </w:pPr>
  </w:style>
  <w:style w:type="paragraph" w:styleId="Heading4">
    <w:name w:val="heading 4"/>
    <w:basedOn w:val="Tiumccp3"/>
    <w:next w:val="Normal"/>
    <w:link w:val="Heading4Char"/>
    <w:uiPriority w:val="9"/>
    <w:unhideWhenUsed/>
    <w:qFormat/>
    <w:rsid w:val="00652D86"/>
    <w:pPr>
      <w:numPr>
        <w:ilvl w:val="3"/>
        <w:numId w:val="2"/>
      </w:numPr>
      <w:outlineLvl w:val="3"/>
    </w:pPr>
  </w:style>
  <w:style w:type="paragraph" w:styleId="Heading5">
    <w:name w:val="heading 5"/>
    <w:basedOn w:val="Normal"/>
    <w:next w:val="Normal"/>
    <w:link w:val="Heading5Char"/>
    <w:uiPriority w:val="9"/>
    <w:semiHidden/>
    <w:unhideWhenUsed/>
    <w:qFormat/>
    <w:rsid w:val="007D710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7104"/>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7104"/>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710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710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711CE"/>
    <w:rPr>
      <w:rFonts w:eastAsia="Times New Roman" w:cs="Times New Roman"/>
      <w:b/>
      <w:sz w:val="32"/>
      <w:szCs w:val="32"/>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D711CE"/>
    <w:rPr>
      <w:rFonts w:eastAsia="Times New Roman" w:cs="Times New Roman"/>
      <w:b/>
      <w:sz w:val="28"/>
      <w:szCs w:val="28"/>
    </w:rPr>
  </w:style>
  <w:style w:type="character" w:customStyle="1" w:styleId="Heading3Char">
    <w:name w:val="Heading 3 Char"/>
    <w:basedOn w:val="DefaultParagraphFont"/>
    <w:link w:val="Heading3"/>
    <w:uiPriority w:val="9"/>
    <w:rsid w:val="00D711CE"/>
    <w:rPr>
      <w:rFonts w:eastAsia="Times New Roman" w:cs="Times New Roman"/>
      <w:b/>
      <w:i/>
      <w:sz w:val="28"/>
      <w:szCs w:val="26"/>
    </w:rPr>
  </w:style>
  <w:style w:type="character" w:customStyle="1" w:styleId="Heading4Char">
    <w:name w:val="Heading 4 Char"/>
    <w:basedOn w:val="DefaultParagraphFont"/>
    <w:link w:val="Heading4"/>
    <w:uiPriority w:val="9"/>
    <w:rsid w:val="00652D86"/>
    <w:rPr>
      <w:rFonts w:eastAsia="Times New Roman" w:cs="Times New Roman"/>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semiHidden/>
    <w:rsid w:val="007D7104"/>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7D7104"/>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7D7104"/>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7D71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7104"/>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D7104"/>
    <w:pPr>
      <w:numPr>
        <w:numId w:val="1"/>
      </w:numPr>
    </w:pPr>
  </w:style>
  <w:style w:type="paragraph" w:styleId="ListParagraph">
    <w:name w:val="List Paragraph"/>
    <w:basedOn w:val="Normal"/>
    <w:uiPriority w:val="34"/>
    <w:qFormat/>
    <w:rsid w:val="00453948"/>
    <w:pPr>
      <w:ind w:left="720"/>
      <w:contextualSpacing/>
    </w:pPr>
  </w:style>
  <w:style w:type="character" w:customStyle="1" w:styleId="apple-tab-span">
    <w:name w:val="apple-tab-span"/>
    <w:basedOn w:val="DefaultParagraphFont"/>
    <w:rsid w:val="00C67C5E"/>
  </w:style>
  <w:style w:type="paragraph" w:styleId="TOCHeading">
    <w:name w:val="TOC Heading"/>
    <w:basedOn w:val="Heading1"/>
    <w:next w:val="Normal"/>
    <w:uiPriority w:val="39"/>
    <w:unhideWhenUsed/>
    <w:qFormat/>
    <w:rsid w:val="0065265F"/>
    <w:pPr>
      <w:keepNext/>
      <w:keepLines/>
      <w:numPr>
        <w:numId w:val="0"/>
      </w:numPr>
      <w:tabs>
        <w:tab w:val="clear" w:pos="6379"/>
      </w:tabs>
      <w:spacing w:before="240" w:line="259" w:lineRule="auto"/>
      <w:outlineLvl w:val="9"/>
    </w:pPr>
    <w:rPr>
      <w:rFonts w:asciiTheme="majorHAnsi" w:eastAsiaTheme="majorEastAsia" w:hAnsiTheme="majorHAnsi" w:cstheme="majorBidi"/>
      <w:b w:val="0"/>
      <w:color w:val="365F91" w:themeColor="accent1" w:themeShade="BF"/>
    </w:rPr>
  </w:style>
  <w:style w:type="character" w:styleId="PlaceholderText">
    <w:name w:val="Placeholder Text"/>
    <w:basedOn w:val="DefaultParagraphFont"/>
    <w:uiPriority w:val="99"/>
    <w:semiHidden/>
    <w:rsid w:val="00E76F70"/>
    <w:rPr>
      <w:color w:val="808080"/>
    </w:rPr>
  </w:style>
  <w:style w:type="paragraph" w:customStyle="1" w:styleId="image">
    <w:name w:val="image"/>
    <w:basedOn w:val="Caption"/>
    <w:link w:val="imageChar"/>
    <w:qFormat/>
    <w:rsid w:val="009378C3"/>
    <w:pPr>
      <w:spacing w:before="120" w:after="120" w:line="360" w:lineRule="auto"/>
    </w:pPr>
  </w:style>
  <w:style w:type="character" w:customStyle="1" w:styleId="imageChar">
    <w:name w:val="image Char"/>
    <w:basedOn w:val="DefaultParagraphFont"/>
    <w:link w:val="image"/>
    <w:rsid w:val="009378C3"/>
    <w:rPr>
      <w:rFonts w:eastAsia="Times New Roman" w:cs="Times New Roman"/>
      <w:bCs/>
      <w:sz w:val="26"/>
      <w:szCs w:val="26"/>
    </w:rPr>
  </w:style>
  <w:style w:type="character" w:customStyle="1" w:styleId="mwe-math-mathml-inline">
    <w:name w:val="mwe-math-mathml-inline"/>
    <w:basedOn w:val="DefaultParagraphFont"/>
    <w:rsid w:val="000215FF"/>
  </w:style>
  <w:style w:type="paragraph" w:styleId="NoSpacing">
    <w:name w:val="No Spacing"/>
    <w:uiPriority w:val="1"/>
    <w:qFormat/>
    <w:rsid w:val="00395B47"/>
    <w:pPr>
      <w:spacing w:after="0"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276">
      <w:bodyDiv w:val="1"/>
      <w:marLeft w:val="0"/>
      <w:marRight w:val="0"/>
      <w:marTop w:val="0"/>
      <w:marBottom w:val="0"/>
      <w:divBdr>
        <w:top w:val="none" w:sz="0" w:space="0" w:color="auto"/>
        <w:left w:val="none" w:sz="0" w:space="0" w:color="auto"/>
        <w:bottom w:val="none" w:sz="0" w:space="0" w:color="auto"/>
        <w:right w:val="none" w:sz="0" w:space="0" w:color="auto"/>
      </w:divBdr>
      <w:divsChild>
        <w:div w:id="2123307160">
          <w:marLeft w:val="0"/>
          <w:marRight w:val="0"/>
          <w:marTop w:val="0"/>
          <w:marBottom w:val="0"/>
          <w:divBdr>
            <w:top w:val="none" w:sz="0" w:space="0" w:color="auto"/>
            <w:left w:val="none" w:sz="0" w:space="0" w:color="auto"/>
            <w:bottom w:val="none" w:sz="0" w:space="0" w:color="auto"/>
            <w:right w:val="none" w:sz="0" w:space="0" w:color="auto"/>
          </w:divBdr>
        </w:div>
        <w:div w:id="444084975">
          <w:marLeft w:val="0"/>
          <w:marRight w:val="0"/>
          <w:marTop w:val="0"/>
          <w:marBottom w:val="0"/>
          <w:divBdr>
            <w:top w:val="none" w:sz="0" w:space="0" w:color="auto"/>
            <w:left w:val="none" w:sz="0" w:space="0" w:color="auto"/>
            <w:bottom w:val="none" w:sz="0" w:space="0" w:color="auto"/>
            <w:right w:val="none" w:sz="0" w:space="0" w:color="auto"/>
          </w:divBdr>
        </w:div>
      </w:divsChild>
    </w:div>
    <w:div w:id="38166588">
      <w:bodyDiv w:val="1"/>
      <w:marLeft w:val="0"/>
      <w:marRight w:val="0"/>
      <w:marTop w:val="0"/>
      <w:marBottom w:val="0"/>
      <w:divBdr>
        <w:top w:val="none" w:sz="0" w:space="0" w:color="auto"/>
        <w:left w:val="none" w:sz="0" w:space="0" w:color="auto"/>
        <w:bottom w:val="none" w:sz="0" w:space="0" w:color="auto"/>
        <w:right w:val="none" w:sz="0" w:space="0" w:color="auto"/>
      </w:divBdr>
    </w:div>
    <w:div w:id="56704780">
      <w:bodyDiv w:val="1"/>
      <w:marLeft w:val="0"/>
      <w:marRight w:val="0"/>
      <w:marTop w:val="0"/>
      <w:marBottom w:val="0"/>
      <w:divBdr>
        <w:top w:val="none" w:sz="0" w:space="0" w:color="auto"/>
        <w:left w:val="none" w:sz="0" w:space="0" w:color="auto"/>
        <w:bottom w:val="none" w:sz="0" w:space="0" w:color="auto"/>
        <w:right w:val="none" w:sz="0" w:space="0" w:color="auto"/>
      </w:divBdr>
    </w:div>
    <w:div w:id="144472571">
      <w:bodyDiv w:val="1"/>
      <w:marLeft w:val="0"/>
      <w:marRight w:val="0"/>
      <w:marTop w:val="0"/>
      <w:marBottom w:val="0"/>
      <w:divBdr>
        <w:top w:val="none" w:sz="0" w:space="0" w:color="auto"/>
        <w:left w:val="none" w:sz="0" w:space="0" w:color="auto"/>
        <w:bottom w:val="none" w:sz="0" w:space="0" w:color="auto"/>
        <w:right w:val="none" w:sz="0" w:space="0" w:color="auto"/>
      </w:divBdr>
    </w:div>
    <w:div w:id="146633460">
      <w:bodyDiv w:val="1"/>
      <w:marLeft w:val="0"/>
      <w:marRight w:val="0"/>
      <w:marTop w:val="0"/>
      <w:marBottom w:val="0"/>
      <w:divBdr>
        <w:top w:val="none" w:sz="0" w:space="0" w:color="auto"/>
        <w:left w:val="none" w:sz="0" w:space="0" w:color="auto"/>
        <w:bottom w:val="none" w:sz="0" w:space="0" w:color="auto"/>
        <w:right w:val="none" w:sz="0" w:space="0" w:color="auto"/>
      </w:divBdr>
    </w:div>
    <w:div w:id="177694565">
      <w:bodyDiv w:val="1"/>
      <w:marLeft w:val="0"/>
      <w:marRight w:val="0"/>
      <w:marTop w:val="0"/>
      <w:marBottom w:val="0"/>
      <w:divBdr>
        <w:top w:val="none" w:sz="0" w:space="0" w:color="auto"/>
        <w:left w:val="none" w:sz="0" w:space="0" w:color="auto"/>
        <w:bottom w:val="none" w:sz="0" w:space="0" w:color="auto"/>
        <w:right w:val="none" w:sz="0" w:space="0" w:color="auto"/>
      </w:divBdr>
    </w:div>
    <w:div w:id="221449869">
      <w:bodyDiv w:val="1"/>
      <w:marLeft w:val="0"/>
      <w:marRight w:val="0"/>
      <w:marTop w:val="0"/>
      <w:marBottom w:val="0"/>
      <w:divBdr>
        <w:top w:val="none" w:sz="0" w:space="0" w:color="auto"/>
        <w:left w:val="none" w:sz="0" w:space="0" w:color="auto"/>
        <w:bottom w:val="none" w:sz="0" w:space="0" w:color="auto"/>
        <w:right w:val="none" w:sz="0" w:space="0" w:color="auto"/>
      </w:divBdr>
    </w:div>
    <w:div w:id="393814380">
      <w:bodyDiv w:val="1"/>
      <w:marLeft w:val="0"/>
      <w:marRight w:val="0"/>
      <w:marTop w:val="0"/>
      <w:marBottom w:val="0"/>
      <w:divBdr>
        <w:top w:val="none" w:sz="0" w:space="0" w:color="auto"/>
        <w:left w:val="none" w:sz="0" w:space="0" w:color="auto"/>
        <w:bottom w:val="none" w:sz="0" w:space="0" w:color="auto"/>
        <w:right w:val="none" w:sz="0" w:space="0" w:color="auto"/>
      </w:divBdr>
    </w:div>
    <w:div w:id="468479806">
      <w:bodyDiv w:val="1"/>
      <w:marLeft w:val="0"/>
      <w:marRight w:val="0"/>
      <w:marTop w:val="0"/>
      <w:marBottom w:val="0"/>
      <w:divBdr>
        <w:top w:val="none" w:sz="0" w:space="0" w:color="auto"/>
        <w:left w:val="none" w:sz="0" w:space="0" w:color="auto"/>
        <w:bottom w:val="none" w:sz="0" w:space="0" w:color="auto"/>
        <w:right w:val="none" w:sz="0" w:space="0" w:color="auto"/>
      </w:divBdr>
    </w:div>
    <w:div w:id="557515844">
      <w:bodyDiv w:val="1"/>
      <w:marLeft w:val="0"/>
      <w:marRight w:val="0"/>
      <w:marTop w:val="0"/>
      <w:marBottom w:val="0"/>
      <w:divBdr>
        <w:top w:val="none" w:sz="0" w:space="0" w:color="auto"/>
        <w:left w:val="none" w:sz="0" w:space="0" w:color="auto"/>
        <w:bottom w:val="none" w:sz="0" w:space="0" w:color="auto"/>
        <w:right w:val="none" w:sz="0" w:space="0" w:color="auto"/>
      </w:divBdr>
    </w:div>
    <w:div w:id="622151527">
      <w:bodyDiv w:val="1"/>
      <w:marLeft w:val="0"/>
      <w:marRight w:val="0"/>
      <w:marTop w:val="0"/>
      <w:marBottom w:val="0"/>
      <w:divBdr>
        <w:top w:val="none" w:sz="0" w:space="0" w:color="auto"/>
        <w:left w:val="none" w:sz="0" w:space="0" w:color="auto"/>
        <w:bottom w:val="none" w:sz="0" w:space="0" w:color="auto"/>
        <w:right w:val="none" w:sz="0" w:space="0" w:color="auto"/>
      </w:divBdr>
    </w:div>
    <w:div w:id="713623459">
      <w:bodyDiv w:val="1"/>
      <w:marLeft w:val="0"/>
      <w:marRight w:val="0"/>
      <w:marTop w:val="0"/>
      <w:marBottom w:val="0"/>
      <w:divBdr>
        <w:top w:val="none" w:sz="0" w:space="0" w:color="auto"/>
        <w:left w:val="none" w:sz="0" w:space="0" w:color="auto"/>
        <w:bottom w:val="none" w:sz="0" w:space="0" w:color="auto"/>
        <w:right w:val="none" w:sz="0" w:space="0" w:color="auto"/>
      </w:divBdr>
    </w:div>
    <w:div w:id="726995539">
      <w:bodyDiv w:val="1"/>
      <w:marLeft w:val="0"/>
      <w:marRight w:val="0"/>
      <w:marTop w:val="0"/>
      <w:marBottom w:val="0"/>
      <w:divBdr>
        <w:top w:val="none" w:sz="0" w:space="0" w:color="auto"/>
        <w:left w:val="none" w:sz="0" w:space="0" w:color="auto"/>
        <w:bottom w:val="none" w:sz="0" w:space="0" w:color="auto"/>
        <w:right w:val="none" w:sz="0" w:space="0" w:color="auto"/>
      </w:divBdr>
    </w:div>
    <w:div w:id="744496657">
      <w:bodyDiv w:val="1"/>
      <w:marLeft w:val="0"/>
      <w:marRight w:val="0"/>
      <w:marTop w:val="0"/>
      <w:marBottom w:val="0"/>
      <w:divBdr>
        <w:top w:val="none" w:sz="0" w:space="0" w:color="auto"/>
        <w:left w:val="none" w:sz="0" w:space="0" w:color="auto"/>
        <w:bottom w:val="none" w:sz="0" w:space="0" w:color="auto"/>
        <w:right w:val="none" w:sz="0" w:space="0" w:color="auto"/>
      </w:divBdr>
    </w:div>
    <w:div w:id="777025934">
      <w:bodyDiv w:val="1"/>
      <w:marLeft w:val="0"/>
      <w:marRight w:val="0"/>
      <w:marTop w:val="0"/>
      <w:marBottom w:val="0"/>
      <w:divBdr>
        <w:top w:val="none" w:sz="0" w:space="0" w:color="auto"/>
        <w:left w:val="none" w:sz="0" w:space="0" w:color="auto"/>
        <w:bottom w:val="none" w:sz="0" w:space="0" w:color="auto"/>
        <w:right w:val="none" w:sz="0" w:space="0" w:color="auto"/>
      </w:divBdr>
    </w:div>
    <w:div w:id="898980179">
      <w:bodyDiv w:val="1"/>
      <w:marLeft w:val="0"/>
      <w:marRight w:val="0"/>
      <w:marTop w:val="0"/>
      <w:marBottom w:val="0"/>
      <w:divBdr>
        <w:top w:val="none" w:sz="0" w:space="0" w:color="auto"/>
        <w:left w:val="none" w:sz="0" w:space="0" w:color="auto"/>
        <w:bottom w:val="none" w:sz="0" w:space="0" w:color="auto"/>
        <w:right w:val="none" w:sz="0" w:space="0" w:color="auto"/>
      </w:divBdr>
    </w:div>
    <w:div w:id="992102693">
      <w:bodyDiv w:val="1"/>
      <w:marLeft w:val="0"/>
      <w:marRight w:val="0"/>
      <w:marTop w:val="0"/>
      <w:marBottom w:val="0"/>
      <w:divBdr>
        <w:top w:val="none" w:sz="0" w:space="0" w:color="auto"/>
        <w:left w:val="none" w:sz="0" w:space="0" w:color="auto"/>
        <w:bottom w:val="none" w:sz="0" w:space="0" w:color="auto"/>
        <w:right w:val="none" w:sz="0" w:space="0" w:color="auto"/>
      </w:divBdr>
    </w:div>
    <w:div w:id="1112439016">
      <w:bodyDiv w:val="1"/>
      <w:marLeft w:val="0"/>
      <w:marRight w:val="0"/>
      <w:marTop w:val="0"/>
      <w:marBottom w:val="0"/>
      <w:divBdr>
        <w:top w:val="none" w:sz="0" w:space="0" w:color="auto"/>
        <w:left w:val="none" w:sz="0" w:space="0" w:color="auto"/>
        <w:bottom w:val="none" w:sz="0" w:space="0" w:color="auto"/>
        <w:right w:val="none" w:sz="0" w:space="0" w:color="auto"/>
      </w:divBdr>
    </w:div>
    <w:div w:id="1171139197">
      <w:bodyDiv w:val="1"/>
      <w:marLeft w:val="0"/>
      <w:marRight w:val="0"/>
      <w:marTop w:val="0"/>
      <w:marBottom w:val="0"/>
      <w:divBdr>
        <w:top w:val="none" w:sz="0" w:space="0" w:color="auto"/>
        <w:left w:val="none" w:sz="0" w:space="0" w:color="auto"/>
        <w:bottom w:val="none" w:sz="0" w:space="0" w:color="auto"/>
        <w:right w:val="none" w:sz="0" w:space="0" w:color="auto"/>
      </w:divBdr>
    </w:div>
    <w:div w:id="1211841507">
      <w:bodyDiv w:val="1"/>
      <w:marLeft w:val="0"/>
      <w:marRight w:val="0"/>
      <w:marTop w:val="0"/>
      <w:marBottom w:val="0"/>
      <w:divBdr>
        <w:top w:val="none" w:sz="0" w:space="0" w:color="auto"/>
        <w:left w:val="none" w:sz="0" w:space="0" w:color="auto"/>
        <w:bottom w:val="none" w:sz="0" w:space="0" w:color="auto"/>
        <w:right w:val="none" w:sz="0" w:space="0" w:color="auto"/>
      </w:divBdr>
    </w:div>
    <w:div w:id="1350990973">
      <w:bodyDiv w:val="1"/>
      <w:marLeft w:val="0"/>
      <w:marRight w:val="0"/>
      <w:marTop w:val="0"/>
      <w:marBottom w:val="0"/>
      <w:divBdr>
        <w:top w:val="none" w:sz="0" w:space="0" w:color="auto"/>
        <w:left w:val="none" w:sz="0" w:space="0" w:color="auto"/>
        <w:bottom w:val="none" w:sz="0" w:space="0" w:color="auto"/>
        <w:right w:val="none" w:sz="0" w:space="0" w:color="auto"/>
      </w:divBdr>
      <w:divsChild>
        <w:div w:id="726301343">
          <w:marLeft w:val="0"/>
          <w:marRight w:val="0"/>
          <w:marTop w:val="0"/>
          <w:marBottom w:val="0"/>
          <w:divBdr>
            <w:top w:val="none" w:sz="0" w:space="0" w:color="auto"/>
            <w:left w:val="none" w:sz="0" w:space="0" w:color="auto"/>
            <w:bottom w:val="none" w:sz="0" w:space="0" w:color="auto"/>
            <w:right w:val="none" w:sz="0" w:space="0" w:color="auto"/>
          </w:divBdr>
          <w:divsChild>
            <w:div w:id="5741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890">
      <w:bodyDiv w:val="1"/>
      <w:marLeft w:val="0"/>
      <w:marRight w:val="0"/>
      <w:marTop w:val="0"/>
      <w:marBottom w:val="0"/>
      <w:divBdr>
        <w:top w:val="none" w:sz="0" w:space="0" w:color="auto"/>
        <w:left w:val="none" w:sz="0" w:space="0" w:color="auto"/>
        <w:bottom w:val="none" w:sz="0" w:space="0" w:color="auto"/>
        <w:right w:val="none" w:sz="0" w:space="0" w:color="auto"/>
      </w:divBdr>
    </w:div>
    <w:div w:id="1458261300">
      <w:bodyDiv w:val="1"/>
      <w:marLeft w:val="0"/>
      <w:marRight w:val="0"/>
      <w:marTop w:val="0"/>
      <w:marBottom w:val="0"/>
      <w:divBdr>
        <w:top w:val="none" w:sz="0" w:space="0" w:color="auto"/>
        <w:left w:val="none" w:sz="0" w:space="0" w:color="auto"/>
        <w:bottom w:val="none" w:sz="0" w:space="0" w:color="auto"/>
        <w:right w:val="none" w:sz="0" w:space="0" w:color="auto"/>
      </w:divBdr>
    </w:div>
    <w:div w:id="147366926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453697">
      <w:bodyDiv w:val="1"/>
      <w:marLeft w:val="0"/>
      <w:marRight w:val="0"/>
      <w:marTop w:val="0"/>
      <w:marBottom w:val="0"/>
      <w:divBdr>
        <w:top w:val="none" w:sz="0" w:space="0" w:color="auto"/>
        <w:left w:val="none" w:sz="0" w:space="0" w:color="auto"/>
        <w:bottom w:val="none" w:sz="0" w:space="0" w:color="auto"/>
        <w:right w:val="none" w:sz="0" w:space="0" w:color="auto"/>
      </w:divBdr>
    </w:div>
    <w:div w:id="1591618451">
      <w:bodyDiv w:val="1"/>
      <w:marLeft w:val="0"/>
      <w:marRight w:val="0"/>
      <w:marTop w:val="0"/>
      <w:marBottom w:val="0"/>
      <w:divBdr>
        <w:top w:val="none" w:sz="0" w:space="0" w:color="auto"/>
        <w:left w:val="none" w:sz="0" w:space="0" w:color="auto"/>
        <w:bottom w:val="none" w:sz="0" w:space="0" w:color="auto"/>
        <w:right w:val="none" w:sz="0" w:space="0" w:color="auto"/>
      </w:divBdr>
    </w:div>
    <w:div w:id="1670282506">
      <w:bodyDiv w:val="1"/>
      <w:marLeft w:val="0"/>
      <w:marRight w:val="0"/>
      <w:marTop w:val="0"/>
      <w:marBottom w:val="0"/>
      <w:divBdr>
        <w:top w:val="none" w:sz="0" w:space="0" w:color="auto"/>
        <w:left w:val="none" w:sz="0" w:space="0" w:color="auto"/>
        <w:bottom w:val="none" w:sz="0" w:space="0" w:color="auto"/>
        <w:right w:val="none" w:sz="0" w:space="0" w:color="auto"/>
      </w:divBdr>
    </w:div>
    <w:div w:id="1680736962">
      <w:bodyDiv w:val="1"/>
      <w:marLeft w:val="0"/>
      <w:marRight w:val="0"/>
      <w:marTop w:val="0"/>
      <w:marBottom w:val="0"/>
      <w:divBdr>
        <w:top w:val="none" w:sz="0" w:space="0" w:color="auto"/>
        <w:left w:val="none" w:sz="0" w:space="0" w:color="auto"/>
        <w:bottom w:val="none" w:sz="0" w:space="0" w:color="auto"/>
        <w:right w:val="none" w:sz="0" w:space="0" w:color="auto"/>
      </w:divBdr>
    </w:div>
    <w:div w:id="1706633417">
      <w:bodyDiv w:val="1"/>
      <w:marLeft w:val="0"/>
      <w:marRight w:val="0"/>
      <w:marTop w:val="0"/>
      <w:marBottom w:val="0"/>
      <w:divBdr>
        <w:top w:val="none" w:sz="0" w:space="0" w:color="auto"/>
        <w:left w:val="none" w:sz="0" w:space="0" w:color="auto"/>
        <w:bottom w:val="none" w:sz="0" w:space="0" w:color="auto"/>
        <w:right w:val="none" w:sz="0" w:space="0" w:color="auto"/>
      </w:divBdr>
    </w:div>
    <w:div w:id="1818643970">
      <w:bodyDiv w:val="1"/>
      <w:marLeft w:val="0"/>
      <w:marRight w:val="0"/>
      <w:marTop w:val="0"/>
      <w:marBottom w:val="0"/>
      <w:divBdr>
        <w:top w:val="none" w:sz="0" w:space="0" w:color="auto"/>
        <w:left w:val="none" w:sz="0" w:space="0" w:color="auto"/>
        <w:bottom w:val="none" w:sz="0" w:space="0" w:color="auto"/>
        <w:right w:val="none" w:sz="0" w:space="0" w:color="auto"/>
      </w:divBdr>
      <w:divsChild>
        <w:div w:id="1872839130">
          <w:marLeft w:val="0"/>
          <w:marRight w:val="0"/>
          <w:marTop w:val="0"/>
          <w:marBottom w:val="0"/>
          <w:divBdr>
            <w:top w:val="none" w:sz="0" w:space="0" w:color="auto"/>
            <w:left w:val="none" w:sz="0" w:space="0" w:color="auto"/>
            <w:bottom w:val="none" w:sz="0" w:space="0" w:color="auto"/>
            <w:right w:val="none" w:sz="0" w:space="0" w:color="auto"/>
          </w:divBdr>
        </w:div>
      </w:divsChild>
    </w:div>
    <w:div w:id="1822966319">
      <w:bodyDiv w:val="1"/>
      <w:marLeft w:val="0"/>
      <w:marRight w:val="0"/>
      <w:marTop w:val="0"/>
      <w:marBottom w:val="0"/>
      <w:divBdr>
        <w:top w:val="none" w:sz="0" w:space="0" w:color="auto"/>
        <w:left w:val="none" w:sz="0" w:space="0" w:color="auto"/>
        <w:bottom w:val="none" w:sz="0" w:space="0" w:color="auto"/>
        <w:right w:val="none" w:sz="0" w:space="0" w:color="auto"/>
      </w:divBdr>
    </w:div>
    <w:div w:id="1863087333">
      <w:bodyDiv w:val="1"/>
      <w:marLeft w:val="0"/>
      <w:marRight w:val="0"/>
      <w:marTop w:val="0"/>
      <w:marBottom w:val="0"/>
      <w:divBdr>
        <w:top w:val="none" w:sz="0" w:space="0" w:color="auto"/>
        <w:left w:val="none" w:sz="0" w:space="0" w:color="auto"/>
        <w:bottom w:val="none" w:sz="0" w:space="0" w:color="auto"/>
        <w:right w:val="none" w:sz="0" w:space="0" w:color="auto"/>
      </w:divBdr>
    </w:div>
    <w:div w:id="1946419972">
      <w:bodyDiv w:val="1"/>
      <w:marLeft w:val="0"/>
      <w:marRight w:val="0"/>
      <w:marTop w:val="0"/>
      <w:marBottom w:val="0"/>
      <w:divBdr>
        <w:top w:val="none" w:sz="0" w:space="0" w:color="auto"/>
        <w:left w:val="none" w:sz="0" w:space="0" w:color="auto"/>
        <w:bottom w:val="none" w:sz="0" w:space="0" w:color="auto"/>
        <w:right w:val="none" w:sz="0" w:space="0" w:color="auto"/>
      </w:divBdr>
    </w:div>
    <w:div w:id="1980767691">
      <w:bodyDiv w:val="1"/>
      <w:marLeft w:val="0"/>
      <w:marRight w:val="0"/>
      <w:marTop w:val="0"/>
      <w:marBottom w:val="0"/>
      <w:divBdr>
        <w:top w:val="none" w:sz="0" w:space="0" w:color="auto"/>
        <w:left w:val="none" w:sz="0" w:space="0" w:color="auto"/>
        <w:bottom w:val="none" w:sz="0" w:space="0" w:color="auto"/>
        <w:right w:val="none" w:sz="0" w:space="0" w:color="auto"/>
      </w:divBdr>
    </w:div>
    <w:div w:id="1999071450">
      <w:bodyDiv w:val="1"/>
      <w:marLeft w:val="0"/>
      <w:marRight w:val="0"/>
      <w:marTop w:val="0"/>
      <w:marBottom w:val="0"/>
      <w:divBdr>
        <w:top w:val="none" w:sz="0" w:space="0" w:color="auto"/>
        <w:left w:val="none" w:sz="0" w:space="0" w:color="auto"/>
        <w:bottom w:val="none" w:sz="0" w:space="0" w:color="auto"/>
        <w:right w:val="none" w:sz="0" w:space="0" w:color="auto"/>
      </w:divBdr>
    </w:div>
    <w:div w:id="2037998683">
      <w:bodyDiv w:val="1"/>
      <w:marLeft w:val="0"/>
      <w:marRight w:val="0"/>
      <w:marTop w:val="0"/>
      <w:marBottom w:val="0"/>
      <w:divBdr>
        <w:top w:val="none" w:sz="0" w:space="0" w:color="auto"/>
        <w:left w:val="none" w:sz="0" w:space="0" w:color="auto"/>
        <w:bottom w:val="none" w:sz="0" w:space="0" w:color="auto"/>
        <w:right w:val="none" w:sz="0" w:space="0" w:color="auto"/>
      </w:divBdr>
    </w:div>
    <w:div w:id="2117828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TDTU\huong-dan-viet-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00644-1E6D-4180-ADFD-239368691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507</TotalTime>
  <Pages>26</Pages>
  <Words>4349</Words>
  <Characters>24792</Characters>
  <Application>Microsoft Office Word</Application>
  <DocSecurity>0</DocSecurity>
  <Lines>206</Lines>
  <Paragraphs>58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Duuu Ngang Ngược</dc:creator>
  <cp:keywords/>
  <dc:description/>
  <cp:lastModifiedBy>Duuu Ngang Ngược</cp:lastModifiedBy>
  <cp:revision>8</cp:revision>
  <cp:lastPrinted>2024-04-07T14:58:00Z</cp:lastPrinted>
  <dcterms:created xsi:type="dcterms:W3CDTF">2024-03-31T07:21:00Z</dcterms:created>
  <dcterms:modified xsi:type="dcterms:W3CDTF">2024-04-07T14:59:00Z</dcterms:modified>
</cp:coreProperties>
</file>